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0C8CA" w14:textId="216517EE" w:rsidR="00CC78BD" w:rsidRDefault="00560435" w:rsidP="008C5EC6">
      <w:pPr>
        <w:rPr>
          <w:sz w:val="36"/>
        </w:rPr>
      </w:pPr>
      <w:r>
        <w:rPr>
          <w:sz w:val="36"/>
        </w:rPr>
        <w:t>Assignment 1</w:t>
      </w:r>
      <w:r w:rsidR="00F3421C">
        <w:rPr>
          <w:sz w:val="36"/>
        </w:rPr>
        <w:t xml:space="preserve"> (Due 4/26/2017</w:t>
      </w:r>
      <w:r w:rsidR="003D5377">
        <w:rPr>
          <w:sz w:val="36"/>
        </w:rPr>
        <w:t>)</w:t>
      </w:r>
    </w:p>
    <w:p w14:paraId="47C0C8CB" w14:textId="77777777" w:rsidR="00560435" w:rsidRDefault="00560435" w:rsidP="008C5EC6">
      <w:pPr>
        <w:rPr>
          <w:sz w:val="36"/>
        </w:rPr>
      </w:pPr>
      <w:r>
        <w:rPr>
          <w:sz w:val="36"/>
        </w:rPr>
        <w:t>Understanding Neural Networks</w:t>
      </w:r>
    </w:p>
    <w:p w14:paraId="47C0C8CC" w14:textId="77777777" w:rsidR="00B15F0A" w:rsidRDefault="00B15F0A" w:rsidP="008C5EC6">
      <w:pPr>
        <w:rPr>
          <w:sz w:val="24"/>
          <w:szCs w:val="24"/>
        </w:rPr>
      </w:pPr>
    </w:p>
    <w:tbl>
      <w:tblPr>
        <w:tblStyle w:val="TableGrid"/>
        <w:tblW w:w="0" w:type="auto"/>
        <w:tblLook w:val="04A0" w:firstRow="1" w:lastRow="0" w:firstColumn="1" w:lastColumn="0" w:noHBand="0" w:noVBand="1"/>
      </w:tblPr>
      <w:tblGrid>
        <w:gridCol w:w="2425"/>
        <w:gridCol w:w="6925"/>
      </w:tblGrid>
      <w:tr w:rsidR="00B15F0A" w14:paraId="47C0C8CF" w14:textId="77777777" w:rsidTr="001F71BD">
        <w:tc>
          <w:tcPr>
            <w:tcW w:w="2425" w:type="dxa"/>
          </w:tcPr>
          <w:p w14:paraId="47C0C8CD" w14:textId="77777777" w:rsidR="00B15F0A" w:rsidRPr="00B15F0A" w:rsidRDefault="00560435" w:rsidP="008C5EC6">
            <w:pPr>
              <w:rPr>
                <w:b/>
                <w:sz w:val="24"/>
                <w:szCs w:val="24"/>
              </w:rPr>
            </w:pPr>
            <w:r>
              <w:rPr>
                <w:b/>
                <w:sz w:val="24"/>
                <w:szCs w:val="24"/>
              </w:rPr>
              <w:t>Name</w:t>
            </w:r>
          </w:p>
        </w:tc>
        <w:tc>
          <w:tcPr>
            <w:tcW w:w="6925" w:type="dxa"/>
          </w:tcPr>
          <w:p w14:paraId="47C0C8CE" w14:textId="2F2D722D" w:rsidR="00B15F0A" w:rsidRDefault="007F0796" w:rsidP="008C5EC6">
            <w:pPr>
              <w:rPr>
                <w:sz w:val="24"/>
                <w:szCs w:val="24"/>
              </w:rPr>
            </w:pPr>
            <w:r>
              <w:rPr>
                <w:sz w:val="24"/>
                <w:szCs w:val="24"/>
              </w:rPr>
              <w:t>Eric Chang</w:t>
            </w:r>
          </w:p>
        </w:tc>
      </w:tr>
      <w:tr w:rsidR="001F71BD" w14:paraId="3CBD90A2" w14:textId="77777777" w:rsidTr="00B22B95">
        <w:trPr>
          <w:trHeight w:val="323"/>
        </w:trPr>
        <w:tc>
          <w:tcPr>
            <w:tcW w:w="2425" w:type="dxa"/>
          </w:tcPr>
          <w:p w14:paraId="0C941C3A" w14:textId="424CC61A" w:rsidR="001F71BD" w:rsidRDefault="001F71BD" w:rsidP="008C5EC6">
            <w:pPr>
              <w:rPr>
                <w:b/>
                <w:sz w:val="24"/>
                <w:szCs w:val="24"/>
              </w:rPr>
            </w:pPr>
            <w:r>
              <w:rPr>
                <w:b/>
                <w:sz w:val="24"/>
                <w:szCs w:val="24"/>
              </w:rPr>
              <w:t>Discussion partner</w:t>
            </w:r>
          </w:p>
        </w:tc>
        <w:tc>
          <w:tcPr>
            <w:tcW w:w="6925" w:type="dxa"/>
          </w:tcPr>
          <w:p w14:paraId="290B9771" w14:textId="77777777" w:rsidR="001F71BD" w:rsidRDefault="001F71BD" w:rsidP="008C5EC6">
            <w:pPr>
              <w:rPr>
                <w:sz w:val="24"/>
                <w:szCs w:val="24"/>
              </w:rPr>
            </w:pPr>
          </w:p>
        </w:tc>
      </w:tr>
      <w:tr w:rsidR="00B15F0A" w14:paraId="47C0C8D4" w14:textId="77777777" w:rsidTr="001F71BD">
        <w:tc>
          <w:tcPr>
            <w:tcW w:w="2425" w:type="dxa"/>
          </w:tcPr>
          <w:p w14:paraId="47C0C8D0" w14:textId="77777777" w:rsidR="00B15F0A" w:rsidRPr="00B15F0A" w:rsidRDefault="00560435" w:rsidP="008C5EC6">
            <w:pPr>
              <w:rPr>
                <w:b/>
                <w:sz w:val="24"/>
                <w:szCs w:val="24"/>
              </w:rPr>
            </w:pPr>
            <w:r>
              <w:rPr>
                <w:b/>
                <w:sz w:val="24"/>
                <w:szCs w:val="24"/>
              </w:rPr>
              <w:t>Comments</w:t>
            </w:r>
          </w:p>
        </w:tc>
        <w:tc>
          <w:tcPr>
            <w:tcW w:w="6925" w:type="dxa"/>
          </w:tcPr>
          <w:p w14:paraId="47C0C8D3" w14:textId="6AF6FED2" w:rsidR="0023716F" w:rsidRPr="009256D3" w:rsidRDefault="009D006F" w:rsidP="008F1BB7">
            <w:pPr>
              <w:rPr>
                <w:sz w:val="21"/>
                <w:szCs w:val="21"/>
              </w:rPr>
            </w:pPr>
            <w:r w:rsidRPr="009256D3">
              <w:rPr>
                <w:sz w:val="21"/>
                <w:szCs w:val="21"/>
              </w:rPr>
              <w:t>I included every file I ran to run the models. However, all the activations, gradients and costs are implemented in the final model, titled “4-final-model.py”</w:t>
            </w:r>
            <w:r w:rsidR="009256D3" w:rsidRPr="009256D3">
              <w:rPr>
                <w:sz w:val="21"/>
                <w:szCs w:val="21"/>
              </w:rPr>
              <w:t>, so that should be the only one needed for grading</w:t>
            </w:r>
          </w:p>
        </w:tc>
      </w:tr>
      <w:tr w:rsidR="00A01B50" w14:paraId="47C0C8DA" w14:textId="77777777" w:rsidTr="001F71BD">
        <w:tc>
          <w:tcPr>
            <w:tcW w:w="2425" w:type="dxa"/>
          </w:tcPr>
          <w:p w14:paraId="47C0C8D5" w14:textId="77777777" w:rsidR="00A01B50" w:rsidRDefault="00A01B50" w:rsidP="008C5EC6">
            <w:pPr>
              <w:rPr>
                <w:b/>
                <w:sz w:val="24"/>
                <w:szCs w:val="24"/>
              </w:rPr>
            </w:pPr>
            <w:r>
              <w:rPr>
                <w:b/>
                <w:sz w:val="24"/>
                <w:szCs w:val="24"/>
              </w:rPr>
              <w:t>Feedback</w:t>
            </w:r>
          </w:p>
        </w:tc>
        <w:tc>
          <w:tcPr>
            <w:tcW w:w="6925" w:type="dxa"/>
          </w:tcPr>
          <w:p w14:paraId="47C0C8D9" w14:textId="19F97A51" w:rsidR="0023716F" w:rsidRPr="009256D3" w:rsidRDefault="007F0796" w:rsidP="007F0796">
            <w:pPr>
              <w:rPr>
                <w:sz w:val="21"/>
                <w:szCs w:val="21"/>
              </w:rPr>
            </w:pPr>
            <w:r w:rsidRPr="009256D3">
              <w:rPr>
                <w:sz w:val="21"/>
                <w:szCs w:val="21"/>
              </w:rPr>
              <w:t xml:space="preserve">I and a couple of my classmates were confused about “dead” neurons when using </w:t>
            </w:r>
            <w:proofErr w:type="spellStart"/>
            <w:r w:rsidRPr="009256D3">
              <w:rPr>
                <w:sz w:val="21"/>
                <w:szCs w:val="21"/>
              </w:rPr>
              <w:t>ReLU</w:t>
            </w:r>
            <w:proofErr w:type="spellEnd"/>
            <w:r w:rsidRPr="009256D3">
              <w:rPr>
                <w:sz w:val="21"/>
                <w:szCs w:val="21"/>
              </w:rPr>
              <w:t xml:space="preserve"> activations. I think it would be great to show how to induce dead neurons, for understanding.</w:t>
            </w:r>
          </w:p>
        </w:tc>
      </w:tr>
    </w:tbl>
    <w:p w14:paraId="47C0C8DB" w14:textId="77777777" w:rsidR="00B15F0A" w:rsidRDefault="001F5CE6" w:rsidP="008C5EC6">
      <w:pPr>
        <w:pStyle w:val="Heading1"/>
      </w:pPr>
      <w:r>
        <w:t xml:space="preserve">1. </w:t>
      </w:r>
      <w:r w:rsidR="00560435">
        <w:t>Neural Networks on paper</w:t>
      </w:r>
      <w:r w:rsidR="004E470D">
        <w:t xml:space="preserve"> (5 points)</w:t>
      </w:r>
    </w:p>
    <w:p w14:paraId="47C0C8DC" w14:textId="77777777" w:rsidR="00B15F0A" w:rsidRDefault="00560435" w:rsidP="008C5EC6">
      <w:r>
        <w:t>Fill in the blanks below:</w:t>
      </w:r>
    </w:p>
    <w:p w14:paraId="47C0C8DD" w14:textId="77777777" w:rsidR="00560435" w:rsidRDefault="00A470E7" w:rsidP="008C5EC6">
      <w:r>
        <w:rPr>
          <w:noProof/>
        </w:rPr>
        <w:drawing>
          <wp:inline distT="0" distB="0" distL="0" distR="0" wp14:anchorId="47C0C91F" wp14:editId="47C0C920">
            <wp:extent cx="59436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1710"/>
                    </a:xfrm>
                    <a:prstGeom prst="rect">
                      <a:avLst/>
                    </a:prstGeom>
                  </pic:spPr>
                </pic:pic>
              </a:graphicData>
            </a:graphic>
          </wp:inline>
        </w:drawing>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A470E7" w14:paraId="47C0C8E8" w14:textId="77777777" w:rsidTr="00DC3499">
        <w:tc>
          <w:tcPr>
            <w:tcW w:w="935" w:type="dxa"/>
            <w:shd w:val="clear" w:color="auto" w:fill="D9D9D9" w:themeFill="background1" w:themeFillShade="D9"/>
          </w:tcPr>
          <w:p w14:paraId="47C0C8DE"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1,1</m:t>
                    </m:r>
                  </m:sub>
                </m:sSub>
              </m:oMath>
            </m:oMathPara>
          </w:p>
        </w:tc>
        <w:tc>
          <w:tcPr>
            <w:tcW w:w="935" w:type="dxa"/>
            <w:shd w:val="clear" w:color="auto" w:fill="FFC5C5"/>
          </w:tcPr>
          <w:p w14:paraId="47C0C8DF" w14:textId="77777777" w:rsidR="00A470E7" w:rsidRDefault="00A470E7" w:rsidP="008C5EC6"/>
        </w:tc>
        <w:tc>
          <w:tcPr>
            <w:tcW w:w="935" w:type="dxa"/>
            <w:shd w:val="clear" w:color="auto" w:fill="D9D9D9" w:themeFill="background1" w:themeFillShade="D9"/>
          </w:tcPr>
          <w:p w14:paraId="47C0C8E0" w14:textId="77777777" w:rsidR="00A470E7" w:rsidRDefault="001E20F5" w:rsidP="008C5EC6">
            <m:oMathPara>
              <m:oMath>
                <m:sSub>
                  <m:sSubPr>
                    <m:ctrlPr>
                      <w:rPr>
                        <w:rFonts w:ascii="Cambria Math" w:hAnsi="Cambria Math"/>
                        <w:i/>
                      </w:rPr>
                    </m:ctrlPr>
                  </m:sSubPr>
                  <m:e>
                    <m:r>
                      <w:rPr>
                        <w:rFonts w:ascii="Cambria Math" w:hAnsi="Cambria Math"/>
                      </w:rPr>
                      <m:t>a</m:t>
                    </m:r>
                  </m:e>
                  <m:sub>
                    <m:r>
                      <w:rPr>
                        <w:rFonts w:ascii="Cambria Math" w:hAnsi="Cambria Math"/>
                      </w:rPr>
                      <m:t>2,1</m:t>
                    </m:r>
                  </m:sub>
                </m:sSub>
              </m:oMath>
            </m:oMathPara>
          </w:p>
        </w:tc>
        <w:tc>
          <w:tcPr>
            <w:tcW w:w="935" w:type="dxa"/>
            <w:shd w:val="clear" w:color="auto" w:fill="C5E0B3" w:themeFill="accent6" w:themeFillTint="66"/>
          </w:tcPr>
          <w:p w14:paraId="47C0C8E1" w14:textId="77777777" w:rsidR="00A470E7" w:rsidRDefault="00A470E7" w:rsidP="008C5EC6"/>
        </w:tc>
        <w:tc>
          <w:tcPr>
            <w:tcW w:w="935" w:type="dxa"/>
            <w:shd w:val="clear" w:color="auto" w:fill="D9D9D9" w:themeFill="background1" w:themeFillShade="D9"/>
          </w:tcPr>
          <w:p w14:paraId="47C0C8E2" w14:textId="77777777" w:rsidR="00A470E7" w:rsidRDefault="001E20F5" w:rsidP="008C5EC6">
            <m:oMathPara>
              <m:oMath>
                <m:sSub>
                  <m:sSubPr>
                    <m:ctrlPr>
                      <w:rPr>
                        <w:rFonts w:ascii="Cambria Math" w:hAnsi="Cambria Math"/>
                        <w:i/>
                      </w:rPr>
                    </m:ctrlPr>
                  </m:sSubPr>
                  <m:e>
                    <m:r>
                      <w:rPr>
                        <w:rFonts w:ascii="Cambria Math" w:hAnsi="Cambria Math"/>
                      </w:rPr>
                      <m:t>a</m:t>
                    </m:r>
                  </m:e>
                  <m:sub>
                    <m:r>
                      <w:rPr>
                        <w:rFonts w:ascii="Cambria Math" w:hAnsi="Cambria Math"/>
                      </w:rPr>
                      <m:t>3,1</m:t>
                    </m:r>
                  </m:sub>
                </m:sSub>
              </m:oMath>
            </m:oMathPara>
          </w:p>
        </w:tc>
        <w:tc>
          <w:tcPr>
            <w:tcW w:w="935" w:type="dxa"/>
            <w:shd w:val="clear" w:color="auto" w:fill="C5E0B3" w:themeFill="accent6" w:themeFillTint="66"/>
          </w:tcPr>
          <w:p w14:paraId="47C0C8E3" w14:textId="77777777" w:rsidR="00A470E7" w:rsidRDefault="00A470E7" w:rsidP="008C5EC6"/>
        </w:tc>
        <w:tc>
          <w:tcPr>
            <w:tcW w:w="935" w:type="dxa"/>
            <w:shd w:val="clear" w:color="auto" w:fill="D9D9D9" w:themeFill="background1" w:themeFillShade="D9"/>
          </w:tcPr>
          <w:p w14:paraId="47C0C8E4" w14:textId="77777777" w:rsidR="00A470E7" w:rsidRDefault="001E20F5" w:rsidP="008C5EC6">
            <m:oMathPara>
              <m:oMath>
                <m:sSub>
                  <m:sSubPr>
                    <m:ctrlPr>
                      <w:rPr>
                        <w:rFonts w:ascii="Cambria Math" w:hAnsi="Cambria Math"/>
                        <w:i/>
                      </w:rPr>
                    </m:ctrlPr>
                  </m:sSubPr>
                  <m:e>
                    <m:r>
                      <w:rPr>
                        <w:rFonts w:ascii="Cambria Math" w:hAnsi="Cambria Math"/>
                      </w:rPr>
                      <m:t>a</m:t>
                    </m:r>
                  </m:e>
                  <m:sub>
                    <m:r>
                      <w:rPr>
                        <w:rFonts w:ascii="Cambria Math" w:hAnsi="Cambria Math"/>
                      </w:rPr>
                      <m:t>4,1</m:t>
                    </m:r>
                  </m:sub>
                </m:sSub>
              </m:oMath>
            </m:oMathPara>
          </w:p>
        </w:tc>
        <w:tc>
          <w:tcPr>
            <w:tcW w:w="935" w:type="dxa"/>
            <w:shd w:val="clear" w:color="auto" w:fill="C5E0B3" w:themeFill="accent6" w:themeFillTint="66"/>
          </w:tcPr>
          <w:p w14:paraId="47C0C8E5" w14:textId="77777777" w:rsidR="00A470E7" w:rsidRDefault="00A470E7" w:rsidP="008C5EC6"/>
        </w:tc>
        <w:tc>
          <w:tcPr>
            <w:tcW w:w="935" w:type="dxa"/>
            <w:shd w:val="clear" w:color="auto" w:fill="D9D9D9" w:themeFill="background1" w:themeFillShade="D9"/>
          </w:tcPr>
          <w:p w14:paraId="47C0C8E6" w14:textId="77777777" w:rsidR="00A470E7" w:rsidRDefault="001E20F5" w:rsidP="008C5EC6">
            <m:oMathPara>
              <m:oMath>
                <m:sSub>
                  <m:sSubPr>
                    <m:ctrlPr>
                      <w:rPr>
                        <w:rFonts w:ascii="Cambria Math" w:hAnsi="Cambria Math"/>
                        <w:i/>
                      </w:rPr>
                    </m:ctrlPr>
                  </m:sSubPr>
                  <m:e>
                    <m:r>
                      <w:rPr>
                        <w:rFonts w:ascii="Cambria Math" w:hAnsi="Cambria Math"/>
                      </w:rPr>
                      <m:t>a</m:t>
                    </m:r>
                  </m:e>
                  <m:sub>
                    <m:r>
                      <w:rPr>
                        <w:rFonts w:ascii="Cambria Math" w:hAnsi="Cambria Math"/>
                      </w:rPr>
                      <m:t>5,1</m:t>
                    </m:r>
                  </m:sub>
                </m:sSub>
              </m:oMath>
            </m:oMathPara>
          </w:p>
        </w:tc>
        <w:tc>
          <w:tcPr>
            <w:tcW w:w="935" w:type="dxa"/>
            <w:shd w:val="clear" w:color="auto" w:fill="C5E0B3" w:themeFill="accent6" w:themeFillTint="66"/>
          </w:tcPr>
          <w:p w14:paraId="47C0C8E7" w14:textId="77777777" w:rsidR="00A470E7" w:rsidRDefault="00A470E7" w:rsidP="008C5EC6"/>
        </w:tc>
      </w:tr>
      <w:tr w:rsidR="00A470E7" w14:paraId="47C0C8F3" w14:textId="77777777" w:rsidTr="00DC3499">
        <w:tc>
          <w:tcPr>
            <w:tcW w:w="935" w:type="dxa"/>
            <w:shd w:val="clear" w:color="auto" w:fill="D9D9D9" w:themeFill="background1" w:themeFillShade="D9"/>
          </w:tcPr>
          <w:p w14:paraId="47C0C8E9"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1,2</m:t>
                    </m:r>
                  </m:sub>
                </m:sSub>
              </m:oMath>
            </m:oMathPara>
          </w:p>
        </w:tc>
        <w:tc>
          <w:tcPr>
            <w:tcW w:w="935" w:type="dxa"/>
            <w:shd w:val="clear" w:color="auto" w:fill="FFC5C5"/>
          </w:tcPr>
          <w:p w14:paraId="47C0C8EA" w14:textId="77777777" w:rsidR="00A470E7" w:rsidRDefault="00A470E7" w:rsidP="008C5EC6"/>
        </w:tc>
        <w:tc>
          <w:tcPr>
            <w:tcW w:w="935" w:type="dxa"/>
            <w:shd w:val="clear" w:color="auto" w:fill="D9D9D9" w:themeFill="background1" w:themeFillShade="D9"/>
          </w:tcPr>
          <w:p w14:paraId="47C0C8EB" w14:textId="77777777" w:rsidR="00A470E7" w:rsidRDefault="001E20F5" w:rsidP="008C5EC6">
            <m:oMathPara>
              <m:oMath>
                <m:sSub>
                  <m:sSubPr>
                    <m:ctrlPr>
                      <w:rPr>
                        <w:rFonts w:ascii="Cambria Math" w:hAnsi="Cambria Math"/>
                        <w:i/>
                      </w:rPr>
                    </m:ctrlPr>
                  </m:sSubPr>
                  <m:e>
                    <m:r>
                      <w:rPr>
                        <w:rFonts w:ascii="Cambria Math" w:hAnsi="Cambria Math"/>
                      </w:rPr>
                      <m:t>a</m:t>
                    </m:r>
                  </m:e>
                  <m:sub>
                    <m:r>
                      <w:rPr>
                        <w:rFonts w:ascii="Cambria Math" w:hAnsi="Cambria Math"/>
                      </w:rPr>
                      <m:t>2,2</m:t>
                    </m:r>
                  </m:sub>
                </m:sSub>
              </m:oMath>
            </m:oMathPara>
          </w:p>
        </w:tc>
        <w:tc>
          <w:tcPr>
            <w:tcW w:w="935" w:type="dxa"/>
            <w:shd w:val="clear" w:color="auto" w:fill="C5E0B3" w:themeFill="accent6" w:themeFillTint="66"/>
          </w:tcPr>
          <w:p w14:paraId="47C0C8EC" w14:textId="77777777" w:rsidR="00A470E7" w:rsidRDefault="00A470E7" w:rsidP="008C5EC6"/>
        </w:tc>
        <w:tc>
          <w:tcPr>
            <w:tcW w:w="935" w:type="dxa"/>
            <w:tcBorders>
              <w:bottom w:val="single" w:sz="4" w:space="0" w:color="auto"/>
            </w:tcBorders>
            <w:shd w:val="clear" w:color="auto" w:fill="D9D9D9" w:themeFill="background1" w:themeFillShade="D9"/>
          </w:tcPr>
          <w:p w14:paraId="47C0C8ED"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3,1</m:t>
                    </m:r>
                  </m:sub>
                </m:sSub>
              </m:oMath>
            </m:oMathPara>
          </w:p>
        </w:tc>
        <w:tc>
          <w:tcPr>
            <w:tcW w:w="935" w:type="dxa"/>
            <w:tcBorders>
              <w:bottom w:val="single" w:sz="4" w:space="0" w:color="auto"/>
            </w:tcBorders>
            <w:shd w:val="clear" w:color="auto" w:fill="FFC5C5"/>
          </w:tcPr>
          <w:p w14:paraId="47C0C8EE" w14:textId="77777777" w:rsidR="00A470E7" w:rsidRDefault="00A470E7" w:rsidP="008C5EC6"/>
        </w:tc>
        <w:tc>
          <w:tcPr>
            <w:tcW w:w="935" w:type="dxa"/>
            <w:tcBorders>
              <w:bottom w:val="single" w:sz="4" w:space="0" w:color="auto"/>
            </w:tcBorders>
            <w:shd w:val="clear" w:color="auto" w:fill="D9D9D9" w:themeFill="background1" w:themeFillShade="D9"/>
          </w:tcPr>
          <w:p w14:paraId="47C0C8EF"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4,1</m:t>
                    </m:r>
                  </m:sub>
                </m:sSub>
              </m:oMath>
            </m:oMathPara>
          </w:p>
        </w:tc>
        <w:tc>
          <w:tcPr>
            <w:tcW w:w="935" w:type="dxa"/>
            <w:tcBorders>
              <w:bottom w:val="single" w:sz="4" w:space="0" w:color="auto"/>
            </w:tcBorders>
            <w:shd w:val="clear" w:color="auto" w:fill="FFC5C5"/>
          </w:tcPr>
          <w:p w14:paraId="47C0C8F0" w14:textId="77777777" w:rsidR="00A470E7" w:rsidRDefault="00A470E7" w:rsidP="008C5EC6"/>
        </w:tc>
        <w:tc>
          <w:tcPr>
            <w:tcW w:w="935" w:type="dxa"/>
            <w:tcBorders>
              <w:bottom w:val="single" w:sz="4" w:space="0" w:color="auto"/>
            </w:tcBorders>
            <w:shd w:val="clear" w:color="auto" w:fill="D9D9D9" w:themeFill="background1" w:themeFillShade="D9"/>
          </w:tcPr>
          <w:p w14:paraId="47C0C8F1"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5,1</m:t>
                    </m:r>
                  </m:sub>
                </m:sSub>
              </m:oMath>
            </m:oMathPara>
          </w:p>
        </w:tc>
        <w:tc>
          <w:tcPr>
            <w:tcW w:w="935" w:type="dxa"/>
            <w:tcBorders>
              <w:bottom w:val="single" w:sz="4" w:space="0" w:color="auto"/>
            </w:tcBorders>
            <w:shd w:val="clear" w:color="auto" w:fill="FFC5C5"/>
          </w:tcPr>
          <w:p w14:paraId="47C0C8F2" w14:textId="77777777" w:rsidR="00A470E7" w:rsidRDefault="00A470E7" w:rsidP="008C5EC6"/>
        </w:tc>
      </w:tr>
      <w:tr w:rsidR="00A470E7" w14:paraId="47C0C8FB" w14:textId="77777777" w:rsidTr="00DC3499">
        <w:tc>
          <w:tcPr>
            <w:tcW w:w="935" w:type="dxa"/>
            <w:shd w:val="clear" w:color="auto" w:fill="D9D9D9" w:themeFill="background1" w:themeFillShade="D9"/>
          </w:tcPr>
          <w:p w14:paraId="47C0C8F4"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1,3</m:t>
                    </m:r>
                  </m:sub>
                </m:sSub>
              </m:oMath>
            </m:oMathPara>
          </w:p>
        </w:tc>
        <w:tc>
          <w:tcPr>
            <w:tcW w:w="935" w:type="dxa"/>
            <w:shd w:val="clear" w:color="auto" w:fill="FFC5C5"/>
          </w:tcPr>
          <w:p w14:paraId="47C0C8F5" w14:textId="77777777" w:rsidR="00A470E7" w:rsidRDefault="00A470E7" w:rsidP="008C5EC6"/>
        </w:tc>
        <w:tc>
          <w:tcPr>
            <w:tcW w:w="935" w:type="dxa"/>
            <w:shd w:val="clear" w:color="auto" w:fill="D9D9D9" w:themeFill="background1" w:themeFillShade="D9"/>
          </w:tcPr>
          <w:p w14:paraId="47C0C8F6"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2,1</m:t>
                    </m:r>
                  </m:sub>
                </m:sSub>
              </m:oMath>
            </m:oMathPara>
          </w:p>
        </w:tc>
        <w:tc>
          <w:tcPr>
            <w:tcW w:w="935" w:type="dxa"/>
            <w:tcBorders>
              <w:right w:val="single" w:sz="4" w:space="0" w:color="auto"/>
            </w:tcBorders>
            <w:shd w:val="clear" w:color="auto" w:fill="FFC5C5"/>
          </w:tcPr>
          <w:p w14:paraId="47C0C8F7" w14:textId="77777777" w:rsidR="00A470E7" w:rsidRDefault="00A470E7" w:rsidP="008C5EC6"/>
        </w:tc>
        <w:tc>
          <w:tcPr>
            <w:tcW w:w="1870" w:type="dxa"/>
            <w:gridSpan w:val="2"/>
            <w:vMerge w:val="restart"/>
            <w:tcBorders>
              <w:top w:val="nil"/>
              <w:left w:val="single" w:sz="4" w:space="0" w:color="auto"/>
              <w:bottom w:val="nil"/>
              <w:right w:val="nil"/>
            </w:tcBorders>
          </w:tcPr>
          <w:p w14:paraId="47C0C8F8" w14:textId="77777777" w:rsidR="00A470E7" w:rsidRDefault="00A470E7" w:rsidP="008C5EC6"/>
        </w:tc>
        <w:tc>
          <w:tcPr>
            <w:tcW w:w="1870" w:type="dxa"/>
            <w:gridSpan w:val="2"/>
            <w:tcBorders>
              <w:top w:val="nil"/>
              <w:left w:val="nil"/>
              <w:bottom w:val="nil"/>
              <w:right w:val="nil"/>
            </w:tcBorders>
          </w:tcPr>
          <w:p w14:paraId="47C0C8F9" w14:textId="77777777" w:rsidR="00A470E7" w:rsidRDefault="00A470E7" w:rsidP="008C5EC6"/>
        </w:tc>
        <w:tc>
          <w:tcPr>
            <w:tcW w:w="1870" w:type="dxa"/>
            <w:gridSpan w:val="2"/>
            <w:vMerge w:val="restart"/>
            <w:tcBorders>
              <w:top w:val="nil"/>
              <w:left w:val="nil"/>
              <w:bottom w:val="nil"/>
              <w:right w:val="nil"/>
            </w:tcBorders>
          </w:tcPr>
          <w:p w14:paraId="47C0C8FA" w14:textId="77777777" w:rsidR="00A470E7" w:rsidRDefault="00A470E7" w:rsidP="008C5EC6"/>
        </w:tc>
      </w:tr>
      <w:tr w:rsidR="00A470E7" w14:paraId="47C0C904" w14:textId="77777777" w:rsidTr="00DC3499">
        <w:tc>
          <w:tcPr>
            <w:tcW w:w="935" w:type="dxa"/>
            <w:shd w:val="clear" w:color="auto" w:fill="D9D9D9" w:themeFill="background1" w:themeFillShade="D9"/>
          </w:tcPr>
          <w:p w14:paraId="47C0C8FC"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1,4</m:t>
                    </m:r>
                  </m:sub>
                </m:sSub>
              </m:oMath>
            </m:oMathPara>
          </w:p>
        </w:tc>
        <w:tc>
          <w:tcPr>
            <w:tcW w:w="935" w:type="dxa"/>
            <w:shd w:val="clear" w:color="auto" w:fill="FFC5C5"/>
          </w:tcPr>
          <w:p w14:paraId="47C0C8FD" w14:textId="77777777" w:rsidR="00A470E7" w:rsidRDefault="00A470E7" w:rsidP="008C5EC6"/>
        </w:tc>
        <w:tc>
          <w:tcPr>
            <w:tcW w:w="935" w:type="dxa"/>
            <w:tcBorders>
              <w:bottom w:val="single" w:sz="4" w:space="0" w:color="auto"/>
            </w:tcBorders>
            <w:shd w:val="clear" w:color="auto" w:fill="D9D9D9" w:themeFill="background1" w:themeFillShade="D9"/>
          </w:tcPr>
          <w:p w14:paraId="47C0C8FE"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2,2</m:t>
                    </m:r>
                  </m:sub>
                </m:sSub>
              </m:oMath>
            </m:oMathPara>
          </w:p>
        </w:tc>
        <w:tc>
          <w:tcPr>
            <w:tcW w:w="935" w:type="dxa"/>
            <w:tcBorders>
              <w:bottom w:val="single" w:sz="4" w:space="0" w:color="auto"/>
              <w:right w:val="single" w:sz="4" w:space="0" w:color="auto"/>
            </w:tcBorders>
            <w:shd w:val="clear" w:color="auto" w:fill="FFC5C5"/>
          </w:tcPr>
          <w:p w14:paraId="47C0C8FF" w14:textId="77777777" w:rsidR="00A470E7" w:rsidRDefault="00A470E7" w:rsidP="008C5EC6"/>
        </w:tc>
        <w:tc>
          <w:tcPr>
            <w:tcW w:w="1870" w:type="dxa"/>
            <w:gridSpan w:val="2"/>
            <w:vMerge/>
            <w:tcBorders>
              <w:top w:val="nil"/>
              <w:left w:val="single" w:sz="4" w:space="0" w:color="auto"/>
              <w:bottom w:val="nil"/>
              <w:right w:val="single" w:sz="4" w:space="0" w:color="auto"/>
            </w:tcBorders>
          </w:tcPr>
          <w:p w14:paraId="47C0C900" w14:textId="77777777" w:rsidR="00A470E7" w:rsidRDefault="00A470E7" w:rsidP="008C5EC6"/>
        </w:tc>
        <w:tc>
          <w:tcPr>
            <w:tcW w:w="935" w:type="dxa"/>
            <w:tcBorders>
              <w:left w:val="single" w:sz="4" w:space="0" w:color="auto"/>
            </w:tcBorders>
            <w:shd w:val="clear" w:color="auto" w:fill="D9D9D9" w:themeFill="background1" w:themeFillShade="D9"/>
          </w:tcPr>
          <w:p w14:paraId="47C0C901" w14:textId="77777777" w:rsidR="00A470E7" w:rsidRDefault="001E20F5" w:rsidP="008C5EC6">
            <m:oMathPara>
              <m:oMath>
                <m:f>
                  <m:fPr>
                    <m:ctrlPr>
                      <w:rPr>
                        <w:rFonts w:ascii="Cambria Math" w:hAnsi="Cambria Math"/>
                        <w:i/>
                      </w:rPr>
                    </m:ctrlPr>
                  </m:fPr>
                  <m:num>
                    <m:r>
                      <w:rPr>
                        <w:rFonts w:ascii="Cambria Math" w:hAnsi="Cambria Math"/>
                      </w:rPr>
                      <m:t>∂</m:t>
                    </m:r>
                  </m:num>
                  <m:den>
                    <m:r>
                      <w:rPr>
                        <w:rFonts w:ascii="Cambria Math" w:hAnsi="Cambria Math"/>
                      </w:rPr>
                      <m:t>∂x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935" w:type="dxa"/>
            <w:tcBorders>
              <w:right w:val="single" w:sz="4" w:space="0" w:color="auto"/>
            </w:tcBorders>
            <w:shd w:val="clear" w:color="auto" w:fill="FFC5C5"/>
          </w:tcPr>
          <w:p w14:paraId="47C0C902" w14:textId="77777777" w:rsidR="00A470E7" w:rsidRDefault="00A470E7" w:rsidP="008C5EC6"/>
        </w:tc>
        <w:tc>
          <w:tcPr>
            <w:tcW w:w="1870" w:type="dxa"/>
            <w:gridSpan w:val="2"/>
            <w:vMerge/>
            <w:tcBorders>
              <w:top w:val="nil"/>
              <w:left w:val="single" w:sz="4" w:space="0" w:color="auto"/>
              <w:bottom w:val="nil"/>
              <w:right w:val="nil"/>
            </w:tcBorders>
          </w:tcPr>
          <w:p w14:paraId="47C0C903" w14:textId="77777777" w:rsidR="00A470E7" w:rsidRDefault="00A470E7" w:rsidP="008C5EC6"/>
        </w:tc>
      </w:tr>
      <w:tr w:rsidR="00A470E7" w14:paraId="47C0C90C" w14:textId="77777777" w:rsidTr="00DC3499">
        <w:tc>
          <w:tcPr>
            <w:tcW w:w="935" w:type="dxa"/>
            <w:tcBorders>
              <w:bottom w:val="single" w:sz="4" w:space="0" w:color="auto"/>
            </w:tcBorders>
            <w:shd w:val="clear" w:color="auto" w:fill="D9D9D9" w:themeFill="background1" w:themeFillShade="D9"/>
          </w:tcPr>
          <w:p w14:paraId="47C0C905" w14:textId="77777777" w:rsidR="00A470E7" w:rsidRDefault="001E20F5" w:rsidP="008C5EC6">
            <m:oMathPara>
              <m:oMath>
                <m:sSub>
                  <m:sSubPr>
                    <m:ctrlPr>
                      <w:rPr>
                        <w:rFonts w:ascii="Cambria Math" w:hAnsi="Cambria Math"/>
                        <w:i/>
                      </w:rPr>
                    </m:ctrlPr>
                  </m:sSubPr>
                  <m:e>
                    <m:r>
                      <w:rPr>
                        <w:rFonts w:ascii="Cambria Math" w:hAnsi="Cambria Math"/>
                      </w:rPr>
                      <m:t>d</m:t>
                    </m:r>
                  </m:e>
                  <m:sub>
                    <m:r>
                      <w:rPr>
                        <w:rFonts w:ascii="Cambria Math" w:hAnsi="Cambria Math"/>
                      </w:rPr>
                      <m:t>1,5</m:t>
                    </m:r>
                  </m:sub>
                </m:sSub>
              </m:oMath>
            </m:oMathPara>
          </w:p>
        </w:tc>
        <w:tc>
          <w:tcPr>
            <w:tcW w:w="935" w:type="dxa"/>
            <w:tcBorders>
              <w:bottom w:val="single" w:sz="4" w:space="0" w:color="auto"/>
              <w:right w:val="single" w:sz="4" w:space="0" w:color="auto"/>
            </w:tcBorders>
            <w:shd w:val="clear" w:color="auto" w:fill="FFC5C5"/>
          </w:tcPr>
          <w:p w14:paraId="47C0C906" w14:textId="77777777" w:rsidR="00A470E7" w:rsidRDefault="00A470E7" w:rsidP="008C5EC6"/>
        </w:tc>
        <w:tc>
          <w:tcPr>
            <w:tcW w:w="1870" w:type="dxa"/>
            <w:gridSpan w:val="2"/>
            <w:tcBorders>
              <w:top w:val="nil"/>
              <w:left w:val="single" w:sz="4" w:space="0" w:color="auto"/>
              <w:bottom w:val="nil"/>
              <w:right w:val="nil"/>
            </w:tcBorders>
          </w:tcPr>
          <w:p w14:paraId="47C0C907" w14:textId="77777777" w:rsidR="00A470E7" w:rsidRDefault="00A470E7" w:rsidP="008C5EC6"/>
        </w:tc>
        <w:tc>
          <w:tcPr>
            <w:tcW w:w="1870" w:type="dxa"/>
            <w:gridSpan w:val="2"/>
            <w:vMerge/>
            <w:tcBorders>
              <w:top w:val="nil"/>
              <w:left w:val="nil"/>
              <w:bottom w:val="nil"/>
              <w:right w:val="single" w:sz="4" w:space="0" w:color="auto"/>
            </w:tcBorders>
          </w:tcPr>
          <w:p w14:paraId="47C0C908" w14:textId="77777777" w:rsidR="00A470E7" w:rsidRDefault="00A470E7" w:rsidP="008C5EC6"/>
        </w:tc>
        <w:tc>
          <w:tcPr>
            <w:tcW w:w="935" w:type="dxa"/>
            <w:tcBorders>
              <w:left w:val="single" w:sz="4" w:space="0" w:color="auto"/>
            </w:tcBorders>
            <w:shd w:val="clear" w:color="auto" w:fill="D9D9D9" w:themeFill="background1" w:themeFillShade="D9"/>
          </w:tcPr>
          <w:p w14:paraId="47C0C909" w14:textId="77777777" w:rsidR="00A470E7" w:rsidRDefault="001E20F5" w:rsidP="008C5EC6">
            <m:oMathPara>
              <m:oMath>
                <m:f>
                  <m:fPr>
                    <m:ctrlPr>
                      <w:rPr>
                        <w:rFonts w:ascii="Cambria Math" w:hAnsi="Cambria Math"/>
                        <w:i/>
                      </w:rPr>
                    </m:ctrlPr>
                  </m:fPr>
                  <m:num>
                    <m:r>
                      <w:rPr>
                        <w:rFonts w:ascii="Cambria Math" w:hAnsi="Cambria Math"/>
                      </w:rPr>
                      <m:t>∂</m:t>
                    </m:r>
                  </m:num>
                  <m:den>
                    <m:r>
                      <w:rPr>
                        <w:rFonts w:ascii="Cambria Math" w:hAnsi="Cambria Math"/>
                      </w:rPr>
                      <m:t>∂x</m:t>
                    </m:r>
                  </m:den>
                </m:f>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935" w:type="dxa"/>
            <w:tcBorders>
              <w:right w:val="single" w:sz="4" w:space="0" w:color="auto"/>
            </w:tcBorders>
            <w:shd w:val="clear" w:color="auto" w:fill="FFC5C5"/>
          </w:tcPr>
          <w:p w14:paraId="47C0C90A" w14:textId="77777777" w:rsidR="00A470E7" w:rsidRDefault="00A470E7" w:rsidP="008C5EC6"/>
        </w:tc>
        <w:tc>
          <w:tcPr>
            <w:tcW w:w="1870" w:type="dxa"/>
            <w:gridSpan w:val="2"/>
            <w:vMerge/>
            <w:tcBorders>
              <w:top w:val="nil"/>
              <w:left w:val="single" w:sz="4" w:space="0" w:color="auto"/>
              <w:bottom w:val="nil"/>
              <w:right w:val="nil"/>
            </w:tcBorders>
          </w:tcPr>
          <w:p w14:paraId="47C0C90B" w14:textId="77777777" w:rsidR="00A470E7" w:rsidRDefault="00A470E7" w:rsidP="008C5EC6"/>
        </w:tc>
      </w:tr>
    </w:tbl>
    <w:p w14:paraId="5959F53F" w14:textId="77777777" w:rsidR="00A50E4E" w:rsidRDefault="00A50E4E" w:rsidP="008C5EC6">
      <w:pPr>
        <w:pStyle w:val="Heading1"/>
      </w:pPr>
    </w:p>
    <w:p w14:paraId="1E3E818F" w14:textId="77777777" w:rsidR="00A50E4E" w:rsidRDefault="00A50E4E">
      <w:pPr>
        <w:rPr>
          <w:rFonts w:asciiTheme="majorHAnsi" w:eastAsiaTheme="majorEastAsia" w:hAnsiTheme="majorHAnsi" w:cstheme="majorBidi"/>
          <w:color w:val="2E74B5" w:themeColor="accent1" w:themeShade="BF"/>
          <w:sz w:val="32"/>
          <w:szCs w:val="32"/>
        </w:rPr>
      </w:pPr>
      <w:r>
        <w:br w:type="page"/>
      </w:r>
    </w:p>
    <w:p w14:paraId="47C0C90E" w14:textId="6B224F06" w:rsidR="00B15F0A" w:rsidRDefault="001F5CE6" w:rsidP="008C5EC6">
      <w:pPr>
        <w:pStyle w:val="Heading1"/>
      </w:pPr>
      <w:r>
        <w:lastRenderedPageBreak/>
        <w:t xml:space="preserve">2. </w:t>
      </w:r>
      <w:r w:rsidR="004E470D">
        <w:t>Neural Networks in code (</w:t>
      </w:r>
      <w:r w:rsidR="002859B0">
        <w:t>12</w:t>
      </w:r>
      <w:r w:rsidR="004E470D">
        <w:t xml:space="preserve"> points)</w:t>
      </w:r>
    </w:p>
    <w:p w14:paraId="47C0C90F" w14:textId="01BC5206" w:rsidR="0023716F" w:rsidRDefault="00C833DF" w:rsidP="008C5EC6">
      <w:r>
        <w:t>Using</w:t>
      </w:r>
      <w:r w:rsidR="004E470D">
        <w:t xml:space="preserve"> the provided example code from Lecture 3</w:t>
      </w:r>
      <w:r>
        <w:t xml:space="preserve">, explore the items below and </w:t>
      </w:r>
      <w:r w:rsidR="007800C7">
        <w:t>demonstrate</w:t>
      </w:r>
      <w:r>
        <w:t xml:space="preserve"> how </w:t>
      </w:r>
      <w:r w:rsidR="007800C7">
        <w:t>to</w:t>
      </w:r>
      <w:r w:rsidR="00422989">
        <w:t xml:space="preserve"> improve</w:t>
      </w:r>
      <w:r>
        <w:t xml:space="preserve"> the example code by showing plots of the loss and accuracy curves</w:t>
      </w:r>
      <w:r w:rsidR="004E470D">
        <w:t>. For each plot, show the curve</w:t>
      </w:r>
      <w:r w:rsidR="00670FC8">
        <w:t>s</w:t>
      </w:r>
      <w:r w:rsidR="004E470D">
        <w:t xml:space="preserve"> for the first 200 iterations (You can stop training after 200 iterations for this part of the assignment).</w:t>
      </w:r>
      <w:r w:rsidR="0023716F">
        <w:t xml:space="preserve"> </w:t>
      </w:r>
      <w:r w:rsidR="00246A0F">
        <w:t>Consider the visualizations for activations, weights and weight updates.</w:t>
      </w:r>
      <w:r w:rsidR="00FB1557">
        <w:t xml:space="preserve"> </w:t>
      </w:r>
    </w:p>
    <w:p w14:paraId="47C0C912" w14:textId="77777777" w:rsidR="004E470D" w:rsidRPr="007800C7" w:rsidRDefault="004E470D" w:rsidP="008C5EC6">
      <w:pPr>
        <w:rPr>
          <w:b/>
        </w:rPr>
      </w:pPr>
    </w:p>
    <w:p w14:paraId="4F3CD129" w14:textId="77777777" w:rsidR="00C71188" w:rsidRDefault="00C71188">
      <w:pPr>
        <w:rPr>
          <w:b/>
        </w:rPr>
      </w:pPr>
      <w:r>
        <w:rPr>
          <w:b/>
        </w:rPr>
        <w:br w:type="page"/>
      </w:r>
    </w:p>
    <w:p w14:paraId="47C0C913" w14:textId="5F295FF4" w:rsidR="003D0AE0" w:rsidRDefault="00463812" w:rsidP="008C5EC6">
      <w:pPr>
        <w:pStyle w:val="ListParagraph"/>
        <w:numPr>
          <w:ilvl w:val="0"/>
          <w:numId w:val="1"/>
        </w:numPr>
      </w:pPr>
      <w:r w:rsidRPr="007800C7">
        <w:rPr>
          <w:b/>
        </w:rPr>
        <w:lastRenderedPageBreak/>
        <w:t>Le</w:t>
      </w:r>
      <w:r w:rsidRPr="00463812">
        <w:rPr>
          <w:b/>
        </w:rPr>
        <w:t xml:space="preserve">arning rate: </w:t>
      </w:r>
      <w:r w:rsidR="004E470D">
        <w:t>Adjust the learning rate variable (</w:t>
      </w:r>
      <w:proofErr w:type="spellStart"/>
      <w:r w:rsidR="004E470D">
        <w:t>lr</w:t>
      </w:r>
      <w:proofErr w:type="spellEnd"/>
      <w:r w:rsidR="004E470D">
        <w:t xml:space="preserve">) to try to achieve the “fastest” possible training rate. Show your loss and accuracy curves. What should you generally look for </w:t>
      </w:r>
      <w:r w:rsidR="00646068">
        <w:t xml:space="preserve">in the visualizations </w:t>
      </w:r>
      <w:r w:rsidR="004E470D">
        <w:t>to ensure a “good” learning rate?</w:t>
      </w:r>
    </w:p>
    <w:p w14:paraId="1831205E" w14:textId="4A6FB8B6" w:rsidR="004F0369" w:rsidRDefault="004F0369" w:rsidP="008C5EC6">
      <w:pPr>
        <w:pStyle w:val="ListParagraph"/>
        <w:rPr>
          <w:b/>
        </w:rPr>
      </w:pPr>
    </w:p>
    <w:p w14:paraId="14042CFA" w14:textId="441F4E15" w:rsidR="004F0369" w:rsidRPr="004F0369" w:rsidRDefault="00636A46" w:rsidP="008C5EC6">
      <w:pPr>
        <w:pStyle w:val="ListParagraph"/>
        <w:rPr>
          <w:color w:val="C00000"/>
        </w:rPr>
      </w:pPr>
      <w:r>
        <w:rPr>
          <w:color w:val="C00000"/>
        </w:rPr>
        <w:t xml:space="preserve">Through around 10 trials of learning rates ranging from 1e-5 to 1e04, I found that the ideal learning rate for the initial model at 200 trials was around 1.8e-5. </w:t>
      </w:r>
      <w:r w:rsidR="00A24005">
        <w:rPr>
          <w:color w:val="C00000"/>
        </w:rPr>
        <w:t xml:space="preserve">A good learning rate may look different depending on the activation function and cost function, but the learning rate should generally result in a quickly growing accuracy in the beginning. Too slow and the ascent will not be steep or fast enough, too fast and it might </w:t>
      </w:r>
      <w:proofErr w:type="gramStart"/>
      <w:r w:rsidR="00A24005">
        <w:rPr>
          <w:color w:val="C00000"/>
        </w:rPr>
        <w:t>overshot</w:t>
      </w:r>
      <w:proofErr w:type="gramEnd"/>
      <w:r w:rsidR="00A24005">
        <w:rPr>
          <w:color w:val="C00000"/>
        </w:rPr>
        <w:t>.</w:t>
      </w:r>
    </w:p>
    <w:p w14:paraId="2FB37E61" w14:textId="1C74BFA9" w:rsidR="004F0369" w:rsidRDefault="00C06F40" w:rsidP="008C5EC6">
      <w:pPr>
        <w:pStyle w:val="ListParagraph"/>
      </w:pPr>
      <w:r>
        <w:rPr>
          <w:noProof/>
        </w:rPr>
        <mc:AlternateContent>
          <mc:Choice Requires="wps">
            <w:drawing>
              <wp:anchor distT="0" distB="0" distL="114300" distR="114300" simplePos="0" relativeHeight="251687936" behindDoc="0" locked="0" layoutInCell="1" allowOverlap="1" wp14:anchorId="08A5D4CE" wp14:editId="4445028B">
                <wp:simplePos x="0" y="0"/>
                <wp:positionH relativeFrom="column">
                  <wp:posOffset>2337435</wp:posOffset>
                </wp:positionH>
                <wp:positionV relativeFrom="paragraph">
                  <wp:posOffset>64770</wp:posOffset>
                </wp:positionV>
                <wp:extent cx="1600200" cy="345440"/>
                <wp:effectExtent l="0" t="0" r="0" b="10160"/>
                <wp:wrapSquare wrapText="bothSides"/>
                <wp:docPr id="35" name="Text Box 35"/>
                <wp:cNvGraphicFramePr/>
                <a:graphic xmlns:a="http://schemas.openxmlformats.org/drawingml/2006/main">
                  <a:graphicData uri="http://schemas.microsoft.com/office/word/2010/wordprocessingShape">
                    <wps:wsp>
                      <wps:cNvSpPr txBox="1"/>
                      <wps:spPr>
                        <a:xfrm>
                          <a:off x="0" y="0"/>
                          <a:ext cx="1600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A63B48" w14:textId="31328153" w:rsidR="00D50966" w:rsidRPr="00C1734C" w:rsidRDefault="00636A46" w:rsidP="00D50966">
                            <w:pPr>
                              <w:jc w:val="center"/>
                              <w:rPr>
                                <w:b/>
                                <w:color w:val="C00000"/>
                                <w:sz w:val="24"/>
                                <w:szCs w:val="24"/>
                              </w:rPr>
                            </w:pPr>
                            <w:r>
                              <w:rPr>
                                <w:b/>
                                <w:color w:val="C00000"/>
                                <w:sz w:val="24"/>
                                <w:szCs w:val="24"/>
                              </w:rPr>
                              <w:t>eta = 1</w:t>
                            </w:r>
                            <w:r w:rsidR="00D50966">
                              <w:rPr>
                                <w:b/>
                                <w:color w:val="C00000"/>
                                <w:sz w:val="24"/>
                                <w:szCs w:val="24"/>
                              </w:rPr>
                              <w:t>e-5</w:t>
                            </w:r>
                            <w:r w:rsidR="004B1229">
                              <w:rPr>
                                <w:b/>
                                <w:color w:val="C00000"/>
                                <w:sz w:val="24"/>
                                <w:szCs w:val="24"/>
                              </w:rPr>
                              <w:t xml:space="preserv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A5D4CE" id="_x0000_t202" coordsize="21600,21600" o:spt="202" path="m0,0l0,21600,21600,21600,21600,0xe">
                <v:stroke joinstyle="miter"/>
                <v:path gradientshapeok="t" o:connecttype="rect"/>
              </v:shapetype>
              <v:shape id="Text Box 35" o:spid="_x0000_s1026" type="#_x0000_t202" style="position:absolute;left:0;text-align:left;margin-left:184.05pt;margin-top:5.1pt;width:126pt;height:27.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" filled="f" stroked="f">
                <v:textbox>
                  <w:txbxContent>
                    <w:p w14:paraId="60A63B48" w14:textId="31328153" w:rsidR="00D50966" w:rsidRPr="00C1734C" w:rsidRDefault="00636A46" w:rsidP="00D50966">
                      <w:pPr>
                        <w:jc w:val="center"/>
                        <w:rPr>
                          <w:b/>
                          <w:color w:val="C00000"/>
                          <w:sz w:val="24"/>
                          <w:szCs w:val="24"/>
                        </w:rPr>
                      </w:pPr>
                      <w:r>
                        <w:rPr>
                          <w:b/>
                          <w:color w:val="C00000"/>
                          <w:sz w:val="24"/>
                          <w:szCs w:val="24"/>
                        </w:rPr>
                        <w:t>eta = 1</w:t>
                      </w:r>
                      <w:r w:rsidR="00D50966">
                        <w:rPr>
                          <w:b/>
                          <w:color w:val="C00000"/>
                          <w:sz w:val="24"/>
                          <w:szCs w:val="24"/>
                        </w:rPr>
                        <w:t>e-5</w:t>
                      </w:r>
                      <w:r w:rsidR="004B1229">
                        <w:rPr>
                          <w:b/>
                          <w:color w:val="C00000"/>
                          <w:sz w:val="24"/>
                          <w:szCs w:val="24"/>
                        </w:rPr>
                        <w:t xml:space="preserve"> (initial)</w:t>
                      </w:r>
                    </w:p>
                  </w:txbxContent>
                </v:textbox>
                <w10:wrap type="square"/>
              </v:shape>
            </w:pict>
          </mc:Fallback>
        </mc:AlternateContent>
      </w:r>
      <w:r>
        <w:rPr>
          <w:b/>
          <w:noProof/>
        </w:rPr>
        <w:drawing>
          <wp:anchor distT="0" distB="0" distL="114300" distR="114300" simplePos="0" relativeHeight="251651071" behindDoc="0" locked="0" layoutInCell="1" allowOverlap="1" wp14:anchorId="541B422A" wp14:editId="267F54B5">
            <wp:simplePos x="0" y="0"/>
            <wp:positionH relativeFrom="column">
              <wp:posOffset>1311910</wp:posOffset>
            </wp:positionH>
            <wp:positionV relativeFrom="paragraph">
              <wp:posOffset>236855</wp:posOffset>
            </wp:positionV>
            <wp:extent cx="3541395" cy="3541395"/>
            <wp:effectExtent l="0" t="0" r="0" b="0"/>
            <wp:wrapNone/>
            <wp:docPr id="34" name="Picture 34" descr="../2-tuning/1-learning-rate/1e-5/train-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tuning/1-learning-rate/1e-5/train-0019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1395"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70B11" w14:textId="7FF0E18D" w:rsidR="00C71188" w:rsidRDefault="00D83E04">
      <w:pPr>
        <w:rPr>
          <w:b/>
        </w:rPr>
      </w:pPr>
      <w:r>
        <w:rPr>
          <w:b/>
          <w:noProof/>
        </w:rPr>
        <w:drawing>
          <wp:anchor distT="0" distB="0" distL="114300" distR="114300" simplePos="0" relativeHeight="251694080" behindDoc="0" locked="0" layoutInCell="1" allowOverlap="1" wp14:anchorId="443203C8" wp14:editId="07A68C39">
            <wp:simplePos x="0" y="0"/>
            <wp:positionH relativeFrom="column">
              <wp:posOffset>50800</wp:posOffset>
            </wp:positionH>
            <wp:positionV relativeFrom="paragraph">
              <wp:posOffset>3422387</wp:posOffset>
            </wp:positionV>
            <wp:extent cx="5935345" cy="1482090"/>
            <wp:effectExtent l="0" t="0" r="8255" b="0"/>
            <wp:wrapThrough wrapText="bothSides">
              <wp:wrapPolygon edited="0">
                <wp:start x="0" y="0"/>
                <wp:lineTo x="0" y="21100"/>
                <wp:lineTo x="21538" y="21100"/>
                <wp:lineTo x="21538" y="0"/>
                <wp:lineTo x="0" y="0"/>
              </wp:wrapPolygon>
            </wp:wrapThrough>
            <wp:docPr id="33" name="Picture 33" descr="../2-tuning/1-learning-rate/1.6e-5/train-acc-00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tuning/1-learning-rate/1.6e-5/train-acc-00190.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1482090"/>
                    </a:xfrm>
                    <a:prstGeom prst="rect">
                      <a:avLst/>
                    </a:prstGeom>
                    <a:noFill/>
                    <a:ln>
                      <a:noFill/>
                    </a:ln>
                  </pic:spPr>
                </pic:pic>
              </a:graphicData>
            </a:graphic>
          </wp:anchor>
        </w:drawing>
      </w:r>
      <w:r>
        <w:rPr>
          <w:b/>
          <w:noProof/>
        </w:rPr>
        <mc:AlternateContent>
          <mc:Choice Requires="wps">
            <w:drawing>
              <wp:anchor distT="0" distB="0" distL="114300" distR="114300" simplePos="0" relativeHeight="251698176" behindDoc="0" locked="0" layoutInCell="1" allowOverlap="1" wp14:anchorId="69605ABB" wp14:editId="5709EA43">
                <wp:simplePos x="0" y="0"/>
                <wp:positionH relativeFrom="column">
                  <wp:posOffset>2222500</wp:posOffset>
                </wp:positionH>
                <wp:positionV relativeFrom="paragraph">
                  <wp:posOffset>3213100</wp:posOffset>
                </wp:positionV>
                <wp:extent cx="1713865" cy="345440"/>
                <wp:effectExtent l="0" t="0" r="0" b="10160"/>
                <wp:wrapThrough wrapText="bothSides">
                  <wp:wrapPolygon edited="0">
                    <wp:start x="320" y="0"/>
                    <wp:lineTo x="320" y="20647"/>
                    <wp:lineTo x="20808" y="20647"/>
                    <wp:lineTo x="20808" y="0"/>
                    <wp:lineTo x="320" y="0"/>
                  </wp:wrapPolygon>
                </wp:wrapThrough>
                <wp:docPr id="32" name="Text Box 32"/>
                <wp:cNvGraphicFramePr/>
                <a:graphic xmlns:a="http://schemas.openxmlformats.org/drawingml/2006/main">
                  <a:graphicData uri="http://schemas.microsoft.com/office/word/2010/wordprocessingShape">
                    <wps:wsp>
                      <wps:cNvSpPr txBox="1"/>
                      <wps:spPr>
                        <a:xfrm>
                          <a:off x="0" y="0"/>
                          <a:ext cx="17138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F3ED81" w14:textId="7FB8C760" w:rsidR="00C1734C" w:rsidRPr="00C1734C" w:rsidRDefault="00F42AE4" w:rsidP="00C1734C">
                            <w:pPr>
                              <w:jc w:val="center"/>
                              <w:rPr>
                                <w:b/>
                                <w:color w:val="C00000"/>
                                <w:sz w:val="24"/>
                                <w:szCs w:val="24"/>
                              </w:rPr>
                            </w:pPr>
                            <w:r>
                              <w:rPr>
                                <w:b/>
                                <w:color w:val="C00000"/>
                                <w:sz w:val="24"/>
                                <w:szCs w:val="24"/>
                              </w:rPr>
                              <w:t xml:space="preserve">eta = </w:t>
                            </w:r>
                            <w:r w:rsidR="00C1734C">
                              <w:rPr>
                                <w:b/>
                                <w:color w:val="C00000"/>
                                <w:sz w:val="24"/>
                                <w:szCs w:val="24"/>
                              </w:rPr>
                              <w:t>1</w:t>
                            </w:r>
                            <w:r w:rsidR="00636A46">
                              <w:rPr>
                                <w:b/>
                                <w:color w:val="C00000"/>
                                <w:sz w:val="24"/>
                                <w:szCs w:val="24"/>
                              </w:rPr>
                              <w:t>.8</w:t>
                            </w:r>
                            <w:r w:rsidR="00C1734C">
                              <w:rPr>
                                <w:b/>
                                <w:color w:val="C00000"/>
                                <w:sz w:val="24"/>
                                <w:szCs w:val="24"/>
                              </w:rPr>
                              <w:t>e-5</w:t>
                            </w:r>
                            <w:r w:rsidR="0095430A">
                              <w:rPr>
                                <w:b/>
                                <w:color w:val="C00000"/>
                                <w:sz w:val="24"/>
                                <w:szCs w:val="24"/>
                              </w:rPr>
                              <w:t xml:space="preserve"> (just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605ABB" id="Text Box 32" o:spid="_x0000_s1027" type="#_x0000_t202" style="position:absolute;margin-left:175pt;margin-top:253pt;width:134.95pt;height:27.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" filled="f" stroked="f">
                <v:textbox>
                  <w:txbxContent>
                    <w:p w14:paraId="6FF3ED81" w14:textId="7FB8C760" w:rsidR="00C1734C" w:rsidRPr="00C1734C" w:rsidRDefault="00F42AE4" w:rsidP="00C1734C">
                      <w:pPr>
                        <w:jc w:val="center"/>
                        <w:rPr>
                          <w:b/>
                          <w:color w:val="C00000"/>
                          <w:sz w:val="24"/>
                          <w:szCs w:val="24"/>
                        </w:rPr>
                      </w:pPr>
                      <w:r>
                        <w:rPr>
                          <w:b/>
                          <w:color w:val="C00000"/>
                          <w:sz w:val="24"/>
                          <w:szCs w:val="24"/>
                        </w:rPr>
                        <w:t xml:space="preserve">eta = </w:t>
                      </w:r>
                      <w:r w:rsidR="00C1734C">
                        <w:rPr>
                          <w:b/>
                          <w:color w:val="C00000"/>
                          <w:sz w:val="24"/>
                          <w:szCs w:val="24"/>
                        </w:rPr>
                        <w:t>1</w:t>
                      </w:r>
                      <w:r w:rsidR="00636A46">
                        <w:rPr>
                          <w:b/>
                          <w:color w:val="C00000"/>
                          <w:sz w:val="24"/>
                          <w:szCs w:val="24"/>
                        </w:rPr>
                        <w:t>.8</w:t>
                      </w:r>
                      <w:r w:rsidR="00C1734C">
                        <w:rPr>
                          <w:b/>
                          <w:color w:val="C00000"/>
                          <w:sz w:val="24"/>
                          <w:szCs w:val="24"/>
                        </w:rPr>
                        <w:t>e-5</w:t>
                      </w:r>
                      <w:r w:rsidR="0095430A">
                        <w:rPr>
                          <w:b/>
                          <w:color w:val="C00000"/>
                          <w:sz w:val="24"/>
                          <w:szCs w:val="24"/>
                        </w:rPr>
                        <w:t xml:space="preserve"> (just right)</w:t>
                      </w:r>
                    </w:p>
                  </w:txbxContent>
                </v:textbox>
                <w10:wrap type="through"/>
              </v:shape>
            </w:pict>
          </mc:Fallback>
        </mc:AlternateContent>
      </w:r>
      <w:r>
        <w:rPr>
          <w:b/>
          <w:noProof/>
        </w:rPr>
        <mc:AlternateContent>
          <mc:Choice Requires="wpg">
            <w:drawing>
              <wp:anchor distT="0" distB="0" distL="114300" distR="114300" simplePos="0" relativeHeight="251697152" behindDoc="0" locked="0" layoutInCell="1" allowOverlap="1" wp14:anchorId="4F6D24A0" wp14:editId="059B7B99">
                <wp:simplePos x="0" y="0"/>
                <wp:positionH relativeFrom="column">
                  <wp:posOffset>-55179</wp:posOffset>
                </wp:positionH>
                <wp:positionV relativeFrom="paragraph">
                  <wp:posOffset>4812030</wp:posOffset>
                </wp:positionV>
                <wp:extent cx="5935345" cy="1704209"/>
                <wp:effectExtent l="0" t="0" r="8255" b="0"/>
                <wp:wrapThrough wrapText="bothSides">
                  <wp:wrapPolygon edited="0">
                    <wp:start x="8412" y="0"/>
                    <wp:lineTo x="0" y="2576"/>
                    <wp:lineTo x="0" y="21254"/>
                    <wp:lineTo x="21538" y="21254"/>
                    <wp:lineTo x="21538" y="2576"/>
                    <wp:lineTo x="14328" y="0"/>
                    <wp:lineTo x="8412" y="0"/>
                  </wp:wrapPolygon>
                </wp:wrapThrough>
                <wp:docPr id="41" name="Group 41"/>
                <wp:cNvGraphicFramePr/>
                <a:graphic xmlns:a="http://schemas.openxmlformats.org/drawingml/2006/main">
                  <a:graphicData uri="http://schemas.microsoft.com/office/word/2010/wordprocessingGroup">
                    <wpg:wgp>
                      <wpg:cNvGrpSpPr/>
                      <wpg:grpSpPr>
                        <a:xfrm>
                          <a:off x="0" y="0"/>
                          <a:ext cx="5935345" cy="1704209"/>
                          <a:chOff x="0" y="-159057"/>
                          <a:chExt cx="5935345" cy="1704209"/>
                        </a:xfrm>
                      </wpg:grpSpPr>
                      <pic:pic xmlns:pic="http://schemas.openxmlformats.org/drawingml/2006/picture">
                        <pic:nvPicPr>
                          <pic:cNvPr id="2" name="Picture 2" descr="../2-tuning/1-learning-rate/4e-5/train-acc-00190.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63062"/>
                            <a:ext cx="5935345" cy="1482090"/>
                          </a:xfrm>
                          <a:prstGeom prst="rect">
                            <a:avLst/>
                          </a:prstGeom>
                          <a:noFill/>
                          <a:ln>
                            <a:noFill/>
                          </a:ln>
                        </pic:spPr>
                      </pic:pic>
                      <wps:wsp>
                        <wps:cNvPr id="3" name="Text Box 3"/>
                        <wps:cNvSpPr txBox="1"/>
                        <wps:spPr>
                          <a:xfrm>
                            <a:off x="2278314" y="-159057"/>
                            <a:ext cx="17138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66074A" w14:textId="0A2C5BA7" w:rsidR="00636A46" w:rsidRPr="00C1734C" w:rsidRDefault="00636A46" w:rsidP="00636A46">
                              <w:pPr>
                                <w:jc w:val="center"/>
                                <w:rPr>
                                  <w:b/>
                                  <w:color w:val="C00000"/>
                                  <w:sz w:val="24"/>
                                  <w:szCs w:val="24"/>
                                </w:rPr>
                              </w:pPr>
                              <w:r>
                                <w:rPr>
                                  <w:b/>
                                  <w:color w:val="C00000"/>
                                  <w:sz w:val="24"/>
                                  <w:szCs w:val="24"/>
                                </w:rPr>
                                <w:t xml:space="preserve">eta = </w:t>
                              </w:r>
                              <w:r>
                                <w:rPr>
                                  <w:b/>
                                  <w:color w:val="C00000"/>
                                  <w:sz w:val="24"/>
                                  <w:szCs w:val="24"/>
                                </w:rPr>
                                <w:t xml:space="preserve">4e </w:t>
                              </w:r>
                              <w:r>
                                <w:rPr>
                                  <w:b/>
                                  <w:color w:val="C00000"/>
                                  <w:sz w:val="24"/>
                                  <w:szCs w:val="24"/>
                                </w:rPr>
                                <w:t>-5 (</w:t>
                              </w:r>
                              <w:r>
                                <w:rPr>
                                  <w:b/>
                                  <w:color w:val="C00000"/>
                                  <w:sz w:val="24"/>
                                  <w:szCs w:val="24"/>
                                </w:rPr>
                                <w:t>too fast</w:t>
                              </w:r>
                              <w:r>
                                <w:rPr>
                                  <w:b/>
                                  <w:color w:val="C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6D24A0" id="Group 41" o:spid="_x0000_s1028" style="position:absolute;margin-left:-4.35pt;margin-top:378.9pt;width:467.35pt;height:134.2pt;z-index:251697152;mso-height-relative:margin" coordorigin=",-159057" coordsize="5935345,17042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2-tuning/1-learning-rate/4e-5/train-acc-00190.png" style="position:absolute;top:63062;width:5935345;height:1482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c&#10;xdDDAAAA2gAAAA8AAABkcnMvZG93bnJldi54bWxEj0FrwkAUhO8F/8PyhN7qRg+hRFcRpVBpPWi8&#10;eHtkX7LB7NuYXWP8992C4HGYmW+YxWqwjeip87VjBdNJAoK4cLrmSsEp//r4BOEDssbGMSl4kIfV&#10;cvS2wEy7Ox+oP4ZKRAj7DBWYENpMSl8YsugnriWOXuk6iyHKrpK6w3uE20bOkiSVFmuOCwZb2hgq&#10;LsebVbB/VAfzk6bl7vec1Ptrv6W8zJV6Hw/rOYhAQ3iFn+1vrWAG/1fiDZDL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dzF0MMAAADaAAAADwAAAAAAAAAAAAAAAACcAgAA&#10;ZHJzL2Rvd25yZXYueG1sUEsFBgAAAAAEAAQA9wAAAIwDAAAAAA==&#10;">
                  <v:imagedata r:id="rId12" o:title="../2-tuning/1-learning-rate/4e-5/train-acc-00190.png"/>
                  <v:path arrowok="t"/>
                </v:shape>
                <v:shape id="Text Box 3" o:spid="_x0000_s1030" type="#_x0000_t202" style="position:absolute;left:2278314;top:-159057;width:171386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0566074A" w14:textId="0A2C5BA7" w:rsidR="00636A46" w:rsidRPr="00C1734C" w:rsidRDefault="00636A46" w:rsidP="00636A46">
                        <w:pPr>
                          <w:jc w:val="center"/>
                          <w:rPr>
                            <w:b/>
                            <w:color w:val="C00000"/>
                            <w:sz w:val="24"/>
                            <w:szCs w:val="24"/>
                          </w:rPr>
                        </w:pPr>
                        <w:r>
                          <w:rPr>
                            <w:b/>
                            <w:color w:val="C00000"/>
                            <w:sz w:val="24"/>
                            <w:szCs w:val="24"/>
                          </w:rPr>
                          <w:t xml:space="preserve">eta = </w:t>
                        </w:r>
                        <w:r>
                          <w:rPr>
                            <w:b/>
                            <w:color w:val="C00000"/>
                            <w:sz w:val="24"/>
                            <w:szCs w:val="24"/>
                          </w:rPr>
                          <w:t xml:space="preserve">4e </w:t>
                        </w:r>
                        <w:r>
                          <w:rPr>
                            <w:b/>
                            <w:color w:val="C00000"/>
                            <w:sz w:val="24"/>
                            <w:szCs w:val="24"/>
                          </w:rPr>
                          <w:t>-5 (</w:t>
                        </w:r>
                        <w:r>
                          <w:rPr>
                            <w:b/>
                            <w:color w:val="C00000"/>
                            <w:sz w:val="24"/>
                            <w:szCs w:val="24"/>
                          </w:rPr>
                          <w:t>too fast</w:t>
                        </w:r>
                        <w:r>
                          <w:rPr>
                            <w:b/>
                            <w:color w:val="C00000"/>
                            <w:sz w:val="24"/>
                            <w:szCs w:val="24"/>
                          </w:rPr>
                          <w:t>)</w:t>
                        </w:r>
                      </w:p>
                    </w:txbxContent>
                  </v:textbox>
                </v:shape>
                <w10:wrap type="through"/>
              </v:group>
            </w:pict>
          </mc:Fallback>
        </mc:AlternateContent>
      </w:r>
      <w:r w:rsidR="00C71188">
        <w:rPr>
          <w:b/>
        </w:rPr>
        <w:br w:type="page"/>
      </w:r>
      <w:bookmarkStart w:id="0" w:name="_GoBack"/>
      <w:bookmarkEnd w:id="0"/>
    </w:p>
    <w:p w14:paraId="47C0C914" w14:textId="6B30E390" w:rsidR="004E470D" w:rsidRPr="008C5EC6" w:rsidRDefault="00463812" w:rsidP="008C5EC6">
      <w:pPr>
        <w:pStyle w:val="ListParagraph"/>
        <w:numPr>
          <w:ilvl w:val="0"/>
          <w:numId w:val="1"/>
        </w:numPr>
        <w:rPr>
          <w:b/>
        </w:rPr>
      </w:pPr>
      <w:r w:rsidRPr="00463812">
        <w:rPr>
          <w:b/>
        </w:rPr>
        <w:lastRenderedPageBreak/>
        <w:t>Activation</w:t>
      </w:r>
      <w:r>
        <w:rPr>
          <w:b/>
        </w:rPr>
        <w:t xml:space="preserve"> function</w:t>
      </w:r>
      <w:r w:rsidRPr="00463812">
        <w:rPr>
          <w:b/>
        </w:rPr>
        <w:t>:</w:t>
      </w:r>
      <w:r>
        <w:t xml:space="preserve"> </w:t>
      </w:r>
      <w:r w:rsidR="004E470D">
        <w:t>Try changing the sigmoid function to “1.0</w:t>
      </w:r>
      <w:proofErr w:type="gramStart"/>
      <w:r w:rsidR="004E470D">
        <w:t>/(</w:t>
      </w:r>
      <w:proofErr w:type="gramEnd"/>
      <w:r w:rsidR="004E470D">
        <w:t xml:space="preserve">1.0 + </w:t>
      </w:r>
      <w:proofErr w:type="spellStart"/>
      <w:r w:rsidR="004E470D">
        <w:t>np.e</w:t>
      </w:r>
      <w:proofErr w:type="spellEnd"/>
      <w:r w:rsidR="004E470D">
        <w:t>**-(k*x))</w:t>
      </w:r>
      <w:r>
        <w:t>”</w:t>
      </w:r>
      <w:r w:rsidR="004E470D">
        <w:t>, where k is another training parameter. Explain what k does. What is the effect of a small k on training versus a larger value for k? Is there an optimal k for a given learning rate? Use the default learning rate “1e-5” for your experiments. Justify your position in words, and show up to 5 plots.</w:t>
      </w:r>
    </w:p>
    <w:p w14:paraId="1EDC7DA6" w14:textId="77777777" w:rsidR="008C5EC6" w:rsidRDefault="008C5EC6" w:rsidP="008C5EC6">
      <w:pPr>
        <w:ind w:left="720"/>
        <w:rPr>
          <w:b/>
        </w:rPr>
      </w:pPr>
    </w:p>
    <w:p w14:paraId="3B5FA8BC" w14:textId="48EF9C8F" w:rsidR="00A121B8" w:rsidRDefault="008C5EC6" w:rsidP="008C5EC6">
      <w:pPr>
        <w:pStyle w:val="ListParagraph"/>
        <w:rPr>
          <w:color w:val="C00000"/>
        </w:rPr>
      </w:pPr>
      <w:r>
        <w:rPr>
          <w:color w:val="C00000"/>
        </w:rPr>
        <w:t xml:space="preserve">k is </w:t>
      </w:r>
      <w:r w:rsidR="00655B29">
        <w:rPr>
          <w:color w:val="C00000"/>
        </w:rPr>
        <w:t>a</w:t>
      </w:r>
      <w:r>
        <w:rPr>
          <w:color w:val="C00000"/>
        </w:rPr>
        <w:t xml:space="preserve"> constant by which the input value is multiplied. A large value of k (greater than 1) will translate to artificially large inputs for x, forcing y values closer to the extremes of the sigmoidal function</w:t>
      </w:r>
      <w:r w:rsidR="00D22BC0">
        <w:rPr>
          <w:color w:val="C00000"/>
        </w:rPr>
        <w:t xml:space="preserve"> and “narrowing” the function</w:t>
      </w:r>
      <w:r>
        <w:rPr>
          <w:color w:val="C00000"/>
        </w:rPr>
        <w:t>. A small value of k (between 0 and 1) will do the opposite</w:t>
      </w:r>
      <w:r w:rsidR="00325AF7">
        <w:rPr>
          <w:color w:val="C00000"/>
        </w:rPr>
        <w:t>, “widening”</w:t>
      </w:r>
      <w:r w:rsidR="000932DA">
        <w:rPr>
          <w:color w:val="C00000"/>
        </w:rPr>
        <w:t xml:space="preserve"> the function by bringing inputs closer to zero, the center of the sigmoid function.</w:t>
      </w:r>
    </w:p>
    <w:p w14:paraId="2453AE26" w14:textId="5E4D7449" w:rsidR="00A121B8" w:rsidRDefault="00B91AD2" w:rsidP="008C5EC6">
      <w:pPr>
        <w:pStyle w:val="ListParagraph"/>
        <w:rPr>
          <w:color w:val="C00000"/>
        </w:rPr>
      </w:pPr>
      <w:r w:rsidRPr="00B91AD2">
        <w:rPr>
          <w:b/>
          <w:noProof/>
        </w:rPr>
        <w:drawing>
          <wp:inline distT="0" distB="0" distL="0" distR="0" wp14:anchorId="58DECF6A" wp14:editId="4E798C1A">
            <wp:extent cx="4574304" cy="3054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5177" cy="3068852"/>
                    </a:xfrm>
                    <a:prstGeom prst="rect">
                      <a:avLst/>
                    </a:prstGeom>
                  </pic:spPr>
                </pic:pic>
              </a:graphicData>
            </a:graphic>
          </wp:inline>
        </w:drawing>
      </w:r>
    </w:p>
    <w:p w14:paraId="70C710F2" w14:textId="0F658C49" w:rsidR="008C5EC6" w:rsidRPr="004F0369" w:rsidRDefault="00A121B8" w:rsidP="008C5EC6">
      <w:pPr>
        <w:pStyle w:val="ListParagraph"/>
        <w:rPr>
          <w:color w:val="C00000"/>
        </w:rPr>
      </w:pPr>
      <w:r>
        <w:rPr>
          <w:color w:val="C00000"/>
        </w:rPr>
        <w:t xml:space="preserve">As we discussed in Lecture 4: “Active regions of </w:t>
      </w:r>
      <w:proofErr w:type="spellStart"/>
      <w:r>
        <w:rPr>
          <w:color w:val="C00000"/>
        </w:rPr>
        <w:t>Sigmoids</w:t>
      </w:r>
      <w:proofErr w:type="spellEnd"/>
      <w:r>
        <w:rPr>
          <w:color w:val="C00000"/>
        </w:rPr>
        <w:t xml:space="preserve">”, training slows down drastically at the edges of the sigmoid function. For this reason, I hypothesize that a smaller value of k will </w:t>
      </w:r>
      <w:r w:rsidR="0081185F">
        <w:rPr>
          <w:color w:val="C00000"/>
        </w:rPr>
        <w:t xml:space="preserve">widen </w:t>
      </w:r>
      <w:r w:rsidR="00325AF7">
        <w:rPr>
          <w:color w:val="C00000"/>
        </w:rPr>
        <w:t>active region</w:t>
      </w:r>
      <w:r w:rsidR="0081185F">
        <w:rPr>
          <w:color w:val="C00000"/>
        </w:rPr>
        <w:t xml:space="preserve"> of the sigmoid function</w:t>
      </w:r>
      <w:r w:rsidR="00325AF7">
        <w:rPr>
          <w:color w:val="C00000"/>
        </w:rPr>
        <w:t xml:space="preserve"> and speed up the training speed.</w:t>
      </w:r>
      <w:r w:rsidR="0081185F">
        <w:rPr>
          <w:color w:val="C00000"/>
        </w:rPr>
        <w:t xml:space="preserve"> One potential drawback of using this transformation is artificially large gradients – we may be more </w:t>
      </w:r>
      <w:r w:rsidR="00C044A9">
        <w:rPr>
          <w:color w:val="C00000"/>
        </w:rPr>
        <w:t>susceptible</w:t>
      </w:r>
      <w:r w:rsidR="0081185F">
        <w:rPr>
          <w:color w:val="C00000"/>
        </w:rPr>
        <w:t xml:space="preserve"> to overshooting.</w:t>
      </w:r>
    </w:p>
    <w:p w14:paraId="42A729D7" w14:textId="4F495231" w:rsidR="003367E9" w:rsidRDefault="003367E9" w:rsidP="003367E9">
      <w:pPr>
        <w:keepNext/>
        <w:ind w:left="720"/>
      </w:pPr>
    </w:p>
    <w:p w14:paraId="200930E8" w14:textId="02CD0092" w:rsidR="008C5EC6" w:rsidRDefault="008C5EC6" w:rsidP="003367E9">
      <w:pPr>
        <w:pStyle w:val="Caption"/>
      </w:pPr>
    </w:p>
    <w:p w14:paraId="4E6624D0" w14:textId="5D57F5E0" w:rsidR="00C71188" w:rsidRDefault="00C71188" w:rsidP="00C71188">
      <w:pPr>
        <w:ind w:left="720"/>
        <w:rPr>
          <w:color w:val="C00000"/>
        </w:rPr>
      </w:pPr>
      <w:r>
        <w:rPr>
          <w:color w:val="C00000"/>
        </w:rPr>
        <w:t>Below are outputs at the 200</w:t>
      </w:r>
      <w:r w:rsidRPr="00653809">
        <w:rPr>
          <w:color w:val="C00000"/>
          <w:vertAlign w:val="superscript"/>
        </w:rPr>
        <w:t>th</w:t>
      </w:r>
      <w:r>
        <w:rPr>
          <w:color w:val="C00000"/>
        </w:rPr>
        <w:t xml:space="preserve"> epoch for three values of k – 0.5, 1, and 2. These results prove our hypothesis correct with the following observations:</w:t>
      </w:r>
    </w:p>
    <w:p w14:paraId="3F9F2085" w14:textId="77777777" w:rsidR="00C71188" w:rsidRDefault="00C71188" w:rsidP="00C71188">
      <w:pPr>
        <w:pStyle w:val="ListParagraph"/>
        <w:numPr>
          <w:ilvl w:val="0"/>
          <w:numId w:val="4"/>
        </w:numPr>
        <w:rPr>
          <w:color w:val="C00000"/>
        </w:rPr>
      </w:pPr>
      <w:r>
        <w:rPr>
          <w:color w:val="C00000"/>
        </w:rPr>
        <w:t xml:space="preserve">Accuracy: </w:t>
      </w:r>
      <w:proofErr w:type="spellStart"/>
      <w:r>
        <w:rPr>
          <w:color w:val="C00000"/>
        </w:rPr>
        <w:t>As k</w:t>
      </w:r>
      <w:proofErr w:type="spellEnd"/>
      <w:r>
        <w:rPr>
          <w:color w:val="C00000"/>
        </w:rPr>
        <w:t xml:space="preserve"> increases, the accuracy of the network at 200 epochs falls drastically. This is consistent with a slower training rate.</w:t>
      </w:r>
    </w:p>
    <w:p w14:paraId="0A6C2A1F" w14:textId="364364E5" w:rsidR="00C71188" w:rsidRPr="00D15862" w:rsidRDefault="00C71188" w:rsidP="009240F9">
      <w:pPr>
        <w:pStyle w:val="ListParagraph"/>
        <w:numPr>
          <w:ilvl w:val="0"/>
          <w:numId w:val="4"/>
        </w:numPr>
        <w:rPr>
          <w:color w:val="C00000"/>
        </w:rPr>
      </w:pPr>
      <w:r>
        <w:rPr>
          <w:color w:val="C00000"/>
        </w:rPr>
        <w:t xml:space="preserve">Weight updates: </w:t>
      </w:r>
      <w:proofErr w:type="spellStart"/>
      <w:r>
        <w:rPr>
          <w:color w:val="C00000"/>
        </w:rPr>
        <w:t>As k</w:t>
      </w:r>
      <w:proofErr w:type="spellEnd"/>
      <w:r>
        <w:rPr>
          <w:color w:val="C00000"/>
        </w:rPr>
        <w:t xml:space="preserve"> increases, the weight update / gradient matrices also fall drastically. When we compare the values of delta W3 when k = 0.5 (22.31e-5) and k = 2 (3.48e-5), we already see a fairly large difference in magnitude, where k = 0.5 results in an update around 8 times larger than k = 2. As we move backwards to the input layer, the effect of the sigmoid function multiplier grows stronger. When we compare the values of delta W1 when k = 0.5 (4.19e-5) and k = 2 (7.00e-7), we see a difference of </w:t>
      </w:r>
      <w:r>
        <w:rPr>
          <w:i/>
          <w:color w:val="C00000"/>
        </w:rPr>
        <w:t>two orders of magnitude</w:t>
      </w:r>
      <w:r>
        <w:rPr>
          <w:color w:val="C00000"/>
        </w:rPr>
        <w:t>.</w:t>
      </w:r>
    </w:p>
    <w:p w14:paraId="72988DD9" w14:textId="77777777" w:rsidR="00C71188" w:rsidRDefault="00C71188" w:rsidP="009240F9"/>
    <w:p w14:paraId="6186AC93" w14:textId="77777777" w:rsidR="00C71188" w:rsidRDefault="00C71188" w:rsidP="009240F9"/>
    <w:p w14:paraId="06976F3A" w14:textId="77777777" w:rsidR="00C71188" w:rsidRDefault="00C71188" w:rsidP="009240F9"/>
    <w:p w14:paraId="0FC03A9D" w14:textId="77777777" w:rsidR="00C71188" w:rsidRDefault="00C71188" w:rsidP="009240F9"/>
    <w:p w14:paraId="0AC07530" w14:textId="1392966B" w:rsidR="009240F9" w:rsidRDefault="009240F9" w:rsidP="009240F9"/>
    <w:p w14:paraId="145C5DE6" w14:textId="520AB055" w:rsidR="009240F9" w:rsidRDefault="00962822" w:rsidP="009240F9">
      <w:r>
        <w:rPr>
          <w:b/>
          <w:noProof/>
        </w:rPr>
        <w:drawing>
          <wp:anchor distT="0" distB="0" distL="114300" distR="114300" simplePos="0" relativeHeight="251652096" behindDoc="0" locked="0" layoutInCell="1" allowOverlap="1" wp14:anchorId="2B9E3021" wp14:editId="2800A507">
            <wp:simplePos x="0" y="0"/>
            <wp:positionH relativeFrom="column">
              <wp:posOffset>-412230</wp:posOffset>
            </wp:positionH>
            <wp:positionV relativeFrom="paragraph">
              <wp:posOffset>0</wp:posOffset>
            </wp:positionV>
            <wp:extent cx="3435465" cy="3435465"/>
            <wp:effectExtent l="0" t="0" r="0" b="0"/>
            <wp:wrapNone/>
            <wp:docPr id="5" name="Picture 5" descr="../2-tuning/2-activation-function/0.5/train-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tuning/2-activation-function/0.5/train-002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7836" cy="3437836"/>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4144" behindDoc="0" locked="0" layoutInCell="1" allowOverlap="1" wp14:anchorId="7643D150" wp14:editId="3BC7C061">
            <wp:simplePos x="0" y="0"/>
            <wp:positionH relativeFrom="column">
              <wp:posOffset>2853929</wp:posOffset>
            </wp:positionH>
            <wp:positionV relativeFrom="paragraph">
              <wp:posOffset>-46990</wp:posOffset>
            </wp:positionV>
            <wp:extent cx="3594735" cy="3594735"/>
            <wp:effectExtent l="0" t="0" r="12065" b="12065"/>
            <wp:wrapNone/>
            <wp:docPr id="6" name="Picture 6" descr="../2-tuning/2-activation-function/1/train-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tuning/2-activation-function/1/train-002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B0185" w14:textId="409B10EA" w:rsidR="009240F9" w:rsidRDefault="009240F9" w:rsidP="009240F9"/>
    <w:p w14:paraId="0DC6114E" w14:textId="55E82974" w:rsidR="009240F9" w:rsidRDefault="009240F9" w:rsidP="009240F9"/>
    <w:p w14:paraId="0292837B" w14:textId="378035A0" w:rsidR="009240F9" w:rsidRDefault="009240F9" w:rsidP="009240F9"/>
    <w:p w14:paraId="49CAA441" w14:textId="7E6EA2A9" w:rsidR="009240F9" w:rsidRDefault="009240F9" w:rsidP="009240F9"/>
    <w:p w14:paraId="1A5CA06C" w14:textId="42C1092B" w:rsidR="00960BD6" w:rsidRPr="00C71188" w:rsidRDefault="00960BD6" w:rsidP="00C71188">
      <w:pPr>
        <w:pStyle w:val="ListParagraph"/>
      </w:pPr>
      <w:r>
        <w:rPr>
          <w:noProof/>
        </w:rPr>
        <mc:AlternateContent>
          <mc:Choice Requires="wps">
            <w:drawing>
              <wp:anchor distT="0" distB="0" distL="114300" distR="114300" simplePos="0" relativeHeight="251659264" behindDoc="0" locked="0" layoutInCell="1" allowOverlap="1" wp14:anchorId="66C8BD02" wp14:editId="792C23F9">
                <wp:simplePos x="0" y="0"/>
                <wp:positionH relativeFrom="column">
                  <wp:posOffset>2223135</wp:posOffset>
                </wp:positionH>
                <wp:positionV relativeFrom="paragraph">
                  <wp:posOffset>6118860</wp:posOffset>
                </wp:positionV>
                <wp:extent cx="1600200" cy="3454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1600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D8506B" w14:textId="5AF2BC0B" w:rsidR="00960BD6" w:rsidRPr="00C1734C" w:rsidRDefault="00960BD6" w:rsidP="00960BD6">
                            <w:pPr>
                              <w:jc w:val="center"/>
                              <w:rPr>
                                <w:b/>
                                <w:color w:val="C00000"/>
                                <w:sz w:val="24"/>
                                <w:szCs w:val="24"/>
                              </w:rPr>
                            </w:pPr>
                            <w:r w:rsidRPr="00C1734C">
                              <w:rPr>
                                <w:b/>
                                <w:color w:val="C00000"/>
                                <w:sz w:val="24"/>
                                <w:szCs w:val="24"/>
                              </w:rPr>
                              <w:t>k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8BD02" id="Text Box 14" o:spid="_x0000_s1031" type="#_x0000_t202" style="position:absolute;left:0;text-align:left;margin-left:175.05pt;margin-top:481.8pt;width:126pt;height:2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" filled="f" stroked="f">
                <v:textbox>
                  <w:txbxContent>
                    <w:p w14:paraId="0DD8506B" w14:textId="5AF2BC0B" w:rsidR="00960BD6" w:rsidRPr="00C1734C" w:rsidRDefault="00960BD6" w:rsidP="00960BD6">
                      <w:pPr>
                        <w:jc w:val="center"/>
                        <w:rPr>
                          <w:b/>
                          <w:color w:val="C00000"/>
                          <w:sz w:val="24"/>
                          <w:szCs w:val="24"/>
                        </w:rPr>
                      </w:pPr>
                      <w:r w:rsidRPr="00C1734C">
                        <w:rPr>
                          <w:b/>
                          <w:color w:val="C00000"/>
                          <w:sz w:val="24"/>
                          <w:szCs w:val="24"/>
                        </w:rPr>
                        <w:t>k = 2</w:t>
                      </w:r>
                    </w:p>
                  </w:txbxContent>
                </v:textbox>
                <w10:wrap type="square"/>
              </v:shape>
            </w:pict>
          </mc:Fallback>
        </mc:AlternateContent>
      </w:r>
      <w:r>
        <w:rPr>
          <w:noProof/>
        </w:rPr>
        <mc:AlternateContent>
          <mc:Choice Requires="wps">
            <w:drawing>
              <wp:anchor distT="0" distB="0" distL="114300" distR="114300" simplePos="0" relativeHeight="251657216" behindDoc="0" locked="0" layoutInCell="1" allowOverlap="1" wp14:anchorId="7F065688" wp14:editId="2D6D0663">
                <wp:simplePos x="0" y="0"/>
                <wp:positionH relativeFrom="column">
                  <wp:posOffset>3937635</wp:posOffset>
                </wp:positionH>
                <wp:positionV relativeFrom="paragraph">
                  <wp:posOffset>2346960</wp:posOffset>
                </wp:positionV>
                <wp:extent cx="1600200" cy="345440"/>
                <wp:effectExtent l="0" t="0" r="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1600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995D45" w14:textId="2BFE5038" w:rsidR="00960BD6" w:rsidRPr="00C1734C" w:rsidRDefault="00960BD6" w:rsidP="00960BD6">
                            <w:pPr>
                              <w:jc w:val="center"/>
                              <w:rPr>
                                <w:b/>
                                <w:color w:val="C00000"/>
                                <w:sz w:val="24"/>
                                <w:szCs w:val="24"/>
                              </w:rPr>
                            </w:pPr>
                            <w:r w:rsidRPr="00C1734C">
                              <w:rPr>
                                <w:b/>
                                <w:color w:val="C00000"/>
                                <w:sz w:val="24"/>
                                <w:szCs w:val="24"/>
                              </w:rPr>
                              <w:t>k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65688" id="Text Box 13" o:spid="_x0000_s1032" type="#_x0000_t202" style="position:absolute;left:0;text-align:left;margin-left:310.05pt;margin-top:184.8pt;width:126pt;height:27.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" filled="f" stroked="f">
                <v:textbox>
                  <w:txbxContent>
                    <w:p w14:paraId="3A995D45" w14:textId="2BFE5038" w:rsidR="00960BD6" w:rsidRPr="00C1734C" w:rsidRDefault="00960BD6" w:rsidP="00960BD6">
                      <w:pPr>
                        <w:jc w:val="center"/>
                        <w:rPr>
                          <w:b/>
                          <w:color w:val="C00000"/>
                          <w:sz w:val="24"/>
                          <w:szCs w:val="24"/>
                        </w:rPr>
                      </w:pPr>
                      <w:r w:rsidRPr="00C1734C">
                        <w:rPr>
                          <w:b/>
                          <w:color w:val="C00000"/>
                          <w:sz w:val="24"/>
                          <w:szCs w:val="24"/>
                        </w:rPr>
                        <w:t>k = 1</w:t>
                      </w:r>
                    </w:p>
                  </w:txbxContent>
                </v:textbox>
                <w10:wrap type="square"/>
              </v:shape>
            </w:pict>
          </mc:Fallback>
        </mc:AlternateContent>
      </w:r>
      <w:r>
        <w:rPr>
          <w:noProof/>
        </w:rPr>
        <mc:AlternateContent>
          <mc:Choice Requires="wps">
            <w:drawing>
              <wp:anchor distT="0" distB="0" distL="114300" distR="114300" simplePos="0" relativeHeight="251655168" behindDoc="0" locked="0" layoutInCell="1" allowOverlap="1" wp14:anchorId="408B40BD" wp14:editId="4A9AD26A">
                <wp:simplePos x="0" y="0"/>
                <wp:positionH relativeFrom="column">
                  <wp:posOffset>622300</wp:posOffset>
                </wp:positionH>
                <wp:positionV relativeFrom="paragraph">
                  <wp:posOffset>2350135</wp:posOffset>
                </wp:positionV>
                <wp:extent cx="1600200" cy="345440"/>
                <wp:effectExtent l="0" t="0" r="0" b="10160"/>
                <wp:wrapSquare wrapText="bothSides"/>
                <wp:docPr id="12" name="Text Box 12"/>
                <wp:cNvGraphicFramePr/>
                <a:graphic xmlns:a="http://schemas.openxmlformats.org/drawingml/2006/main">
                  <a:graphicData uri="http://schemas.microsoft.com/office/word/2010/wordprocessingShape">
                    <wps:wsp>
                      <wps:cNvSpPr txBox="1"/>
                      <wps:spPr>
                        <a:xfrm>
                          <a:off x="0" y="0"/>
                          <a:ext cx="1600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0FBDB9" w14:textId="46DC4023" w:rsidR="00960BD6" w:rsidRPr="00C1734C" w:rsidRDefault="00960BD6" w:rsidP="00960BD6">
                            <w:pPr>
                              <w:jc w:val="center"/>
                              <w:rPr>
                                <w:b/>
                                <w:color w:val="C00000"/>
                                <w:sz w:val="24"/>
                                <w:szCs w:val="24"/>
                              </w:rPr>
                            </w:pPr>
                            <w:r w:rsidRPr="00C1734C">
                              <w:rPr>
                                <w:b/>
                                <w:color w:val="C00000"/>
                                <w:sz w:val="24"/>
                                <w:szCs w:val="24"/>
                              </w:rPr>
                              <w:t>k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B40BD" id="Text Box 12" o:spid="_x0000_s1033" type="#_x0000_t202" style="position:absolute;left:0;text-align:left;margin-left:49pt;margin-top:185.05pt;width:126pt;height:27.2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" filled="f" stroked="f">
                <v:textbox>
                  <w:txbxContent>
                    <w:p w14:paraId="510FBDB9" w14:textId="46DC4023" w:rsidR="00960BD6" w:rsidRPr="00C1734C" w:rsidRDefault="00960BD6" w:rsidP="00960BD6">
                      <w:pPr>
                        <w:jc w:val="center"/>
                        <w:rPr>
                          <w:b/>
                          <w:color w:val="C00000"/>
                          <w:sz w:val="24"/>
                          <w:szCs w:val="24"/>
                        </w:rPr>
                      </w:pPr>
                      <w:r w:rsidRPr="00C1734C">
                        <w:rPr>
                          <w:b/>
                          <w:color w:val="C00000"/>
                          <w:sz w:val="24"/>
                          <w:szCs w:val="24"/>
                        </w:rPr>
                        <w:t>k = 0.5</w:t>
                      </w:r>
                    </w:p>
                  </w:txbxContent>
                </v:textbox>
                <w10:wrap type="square"/>
              </v:shape>
            </w:pict>
          </mc:Fallback>
        </mc:AlternateContent>
      </w:r>
      <w:r w:rsidR="00962822">
        <w:rPr>
          <w:noProof/>
        </w:rPr>
        <w:drawing>
          <wp:anchor distT="0" distB="0" distL="114300" distR="114300" simplePos="0" relativeHeight="251653120" behindDoc="0" locked="0" layoutInCell="1" allowOverlap="1" wp14:anchorId="11AEC9F7" wp14:editId="30870D2B">
            <wp:simplePos x="0" y="0"/>
            <wp:positionH relativeFrom="column">
              <wp:posOffset>1196517</wp:posOffset>
            </wp:positionH>
            <wp:positionV relativeFrom="paragraph">
              <wp:posOffset>2811145</wp:posOffset>
            </wp:positionV>
            <wp:extent cx="3545840" cy="3545840"/>
            <wp:effectExtent l="0" t="0" r="10160" b="10160"/>
            <wp:wrapNone/>
            <wp:docPr id="7" name="Picture 7" descr="../2-tuning/2-activation-function/2/train-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tuning/2-activation-function/2/train-002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0F9">
        <w:br w:type="page"/>
      </w:r>
    </w:p>
    <w:p w14:paraId="6C14E829" w14:textId="77777777" w:rsidR="00960BD6" w:rsidRPr="009240F9" w:rsidRDefault="00960BD6" w:rsidP="009240F9"/>
    <w:p w14:paraId="47C0C915" w14:textId="18D58111" w:rsidR="00463812" w:rsidRPr="00596BED" w:rsidRDefault="00463812" w:rsidP="008C5EC6">
      <w:pPr>
        <w:pStyle w:val="ListParagraph"/>
        <w:numPr>
          <w:ilvl w:val="0"/>
          <w:numId w:val="1"/>
        </w:numPr>
        <w:rPr>
          <w:b/>
        </w:rPr>
      </w:pPr>
      <w:r w:rsidRPr="00463812">
        <w:rPr>
          <w:b/>
        </w:rPr>
        <w:t xml:space="preserve">Initialization: </w:t>
      </w:r>
      <w:r>
        <w:t>In the sample code, the weights W1, W2, W3 are initialized uniformly from -1 to 1. Experiment with various kinds of initialization and report your findings. Justify why your proposed initialization is better than the default initialization. Show up to 5 plots.</w:t>
      </w:r>
      <w:r w:rsidR="00646068">
        <w:t xml:space="preserve"> Hint: how do the visualizations differ for good and bad initializations?</w:t>
      </w:r>
    </w:p>
    <w:p w14:paraId="3FE4F62E" w14:textId="77777777" w:rsidR="009240F9" w:rsidRDefault="00640A81" w:rsidP="00596BED">
      <w:pPr>
        <w:pStyle w:val="ListParagraph"/>
        <w:rPr>
          <w:color w:val="C00000"/>
        </w:rPr>
      </w:pPr>
      <w:r>
        <w:rPr>
          <w:color w:val="C00000"/>
        </w:rPr>
        <w:t>I</w:t>
      </w:r>
      <w:r w:rsidR="00C044A9">
        <w:rPr>
          <w:color w:val="C00000"/>
        </w:rPr>
        <w:t>n Lecture 4</w:t>
      </w:r>
      <w:r>
        <w:rPr>
          <w:color w:val="C00000"/>
        </w:rPr>
        <w:t>, we discussed an issue with randomly initialized weights.</w:t>
      </w:r>
      <w:r w:rsidR="00C044A9">
        <w:rPr>
          <w:color w:val="C00000"/>
        </w:rPr>
        <w:t xml:space="preserve"> </w:t>
      </w:r>
      <w:r>
        <w:rPr>
          <w:color w:val="C00000"/>
        </w:rPr>
        <w:t>Poor initializations can result in overly large gradients – if a weight is too large, the gradient calculated during backpropagation will in turn be very large</w:t>
      </w:r>
      <w:r w:rsidR="00C044A9">
        <w:rPr>
          <w:color w:val="C00000"/>
        </w:rPr>
        <w:t>.</w:t>
      </w:r>
      <w:r>
        <w:rPr>
          <w:color w:val="C00000"/>
        </w:rPr>
        <w:t xml:space="preserve"> </w:t>
      </w:r>
    </w:p>
    <w:p w14:paraId="1EDF33A5" w14:textId="77777777" w:rsidR="009240F9" w:rsidRDefault="009240F9" w:rsidP="00596BED">
      <w:pPr>
        <w:pStyle w:val="ListParagraph"/>
        <w:rPr>
          <w:color w:val="C00000"/>
        </w:rPr>
      </w:pPr>
    </w:p>
    <w:p w14:paraId="2AF0671B" w14:textId="755380BF" w:rsidR="00640A81" w:rsidRDefault="00640A81" w:rsidP="00596BED">
      <w:pPr>
        <w:pStyle w:val="ListParagraph"/>
        <w:rPr>
          <w:color w:val="C00000"/>
        </w:rPr>
      </w:pPr>
      <w:r>
        <w:rPr>
          <w:color w:val="C00000"/>
        </w:rPr>
        <w:t xml:space="preserve">One possible fix is to sample from a standard normal distribution instead of a uniform distribution. This can be justified because all inputs were standardized to the range [0, 1] – therefore, </w:t>
      </w:r>
      <w:r w:rsidR="00C519F3">
        <w:rPr>
          <w:color w:val="C00000"/>
        </w:rPr>
        <w:t>we expect the weights</w:t>
      </w:r>
      <w:r w:rsidR="009240F9">
        <w:rPr>
          <w:color w:val="C00000"/>
        </w:rPr>
        <w:t xml:space="preserve"> to be centered around 0. Sampling with the standard normal distribution allows us to obtain a vector of random weights with most weights clustered around zero and few extreme values.</w:t>
      </w:r>
    </w:p>
    <w:p w14:paraId="7A5B4CC8" w14:textId="77777777" w:rsidR="00640A81" w:rsidRDefault="00640A81" w:rsidP="00596BED">
      <w:pPr>
        <w:pStyle w:val="ListParagraph"/>
        <w:rPr>
          <w:color w:val="C00000"/>
        </w:rPr>
      </w:pPr>
    </w:p>
    <w:p w14:paraId="76647BC1" w14:textId="7BB308B4" w:rsidR="00596BED" w:rsidRPr="00C044A9" w:rsidRDefault="009240F9" w:rsidP="00596BED">
      <w:pPr>
        <w:pStyle w:val="ListParagraph"/>
        <w:rPr>
          <w:color w:val="C00000"/>
        </w:rPr>
      </w:pPr>
      <w:r>
        <w:rPr>
          <w:color w:val="C00000"/>
        </w:rPr>
        <w:t>However,</w:t>
      </w:r>
      <w:r w:rsidR="00C044A9">
        <w:rPr>
          <w:color w:val="C00000"/>
        </w:rPr>
        <w:t xml:space="preserve"> </w:t>
      </w:r>
      <w:r>
        <w:rPr>
          <w:color w:val="C00000"/>
        </w:rPr>
        <w:t>s</w:t>
      </w:r>
      <w:r w:rsidR="00C044A9">
        <w:rPr>
          <w:color w:val="C00000"/>
        </w:rPr>
        <w:t xml:space="preserve">ince </w:t>
      </w:r>
      <w:r>
        <w:rPr>
          <w:color w:val="C00000"/>
        </w:rPr>
        <w:t xml:space="preserve">adding normal distributions results in a sum of their variances as well, initializing using standard normal distributions will result in an inflation of variance proportional to the number of inputs (or the number of pixels, in our case). The solution is to standardize the variance by dividing the weight vector by 1 / </w:t>
      </w:r>
      <w:proofErr w:type="spellStart"/>
      <w:r>
        <w:rPr>
          <w:color w:val="C00000"/>
        </w:rPr>
        <w:t>sqrt</w:t>
      </w:r>
      <w:proofErr w:type="spellEnd"/>
      <w:r>
        <w:rPr>
          <w:color w:val="C00000"/>
        </w:rPr>
        <w:t>(n), where n is the length of the input vector.</w:t>
      </w:r>
    </w:p>
    <w:p w14:paraId="20B28983" w14:textId="77777777" w:rsidR="007D7F6E" w:rsidRDefault="007D7F6E">
      <w:pPr>
        <w:rPr>
          <w:rFonts w:asciiTheme="majorHAnsi" w:eastAsiaTheme="majorEastAsia" w:hAnsiTheme="majorHAnsi" w:cstheme="majorBidi"/>
          <w:color w:val="2E74B5" w:themeColor="accent1" w:themeShade="BF"/>
          <w:sz w:val="32"/>
          <w:szCs w:val="32"/>
        </w:rPr>
      </w:pPr>
      <w:r>
        <w:br w:type="page"/>
      </w:r>
    </w:p>
    <w:p w14:paraId="47C0C916" w14:textId="746D5068" w:rsidR="00463812" w:rsidRDefault="001F5CE6" w:rsidP="008C5EC6">
      <w:pPr>
        <w:pStyle w:val="Heading1"/>
      </w:pPr>
      <w:r>
        <w:lastRenderedPageBreak/>
        <w:t xml:space="preserve">3. </w:t>
      </w:r>
      <w:r w:rsidR="00463812">
        <w:t>Optimization in code (</w:t>
      </w:r>
      <w:r w:rsidR="002859B0">
        <w:t>16</w:t>
      </w:r>
      <w:r w:rsidR="00463812">
        <w:t xml:space="preserve"> points)</w:t>
      </w:r>
    </w:p>
    <w:p w14:paraId="47C0C917" w14:textId="4385B2C5" w:rsidR="00463812" w:rsidRDefault="007800C7" w:rsidP="008C5EC6">
      <w:r>
        <w:t>Using the example code from lecture 3, demonstrate your understanding of the principles in lecture 4 by doing the following</w:t>
      </w:r>
      <w:r w:rsidR="001F5CE6">
        <w:t xml:space="preserve"> (submit your </w:t>
      </w:r>
      <w:r w:rsidR="00002CD4">
        <w:t xml:space="preserve">final </w:t>
      </w:r>
      <w:r w:rsidR="001F5CE6">
        <w:t>code for these in part 4 below</w:t>
      </w:r>
      <w:r w:rsidR="00002CD4">
        <w:t>, but show your changes here</w:t>
      </w:r>
      <w:r w:rsidR="001F5CE6">
        <w:t>)</w:t>
      </w:r>
      <w:r>
        <w:t>:</w:t>
      </w:r>
    </w:p>
    <w:p w14:paraId="250011EA" w14:textId="77777777" w:rsidR="00F4044D" w:rsidRDefault="00F4044D" w:rsidP="008C5EC6"/>
    <w:p w14:paraId="7D1922EC" w14:textId="10D5CB7A" w:rsidR="00F4044D" w:rsidRDefault="00C228A1" w:rsidP="008C5EC6">
      <w:pPr>
        <w:rPr>
          <w:b/>
          <w:color w:val="C00000"/>
        </w:rPr>
      </w:pPr>
      <w:r>
        <w:rPr>
          <w:b/>
          <w:color w:val="C00000"/>
        </w:rPr>
        <w:t>To evaluate the effects of our optimizations</w:t>
      </w:r>
      <w:r w:rsidR="00F4044D">
        <w:rPr>
          <w:b/>
          <w:color w:val="C00000"/>
        </w:rPr>
        <w:t>, here is the learning curve for the original set of parameters (sigmoid activation, MSE cost, learning rate 1e-5).</w:t>
      </w:r>
    </w:p>
    <w:p w14:paraId="4B2D48FA" w14:textId="32BB4B00" w:rsidR="00F4044D" w:rsidRPr="00F4044D" w:rsidRDefault="00F4044D" w:rsidP="008C5EC6">
      <w:pPr>
        <w:rPr>
          <w:b/>
          <w:color w:val="C00000"/>
        </w:rPr>
      </w:pPr>
    </w:p>
    <w:p w14:paraId="0EBBF72E" w14:textId="10FED033" w:rsidR="00F4044D" w:rsidRDefault="00C228A1" w:rsidP="00701ED7">
      <w:pPr>
        <w:jc w:val="center"/>
      </w:pPr>
      <w:r>
        <w:rPr>
          <w:noProof/>
        </w:rPr>
        <w:drawing>
          <wp:anchor distT="0" distB="0" distL="114300" distR="114300" simplePos="0" relativeHeight="251662336" behindDoc="0" locked="0" layoutInCell="1" allowOverlap="1" wp14:anchorId="0BF01935" wp14:editId="4810EA3C">
            <wp:simplePos x="0" y="0"/>
            <wp:positionH relativeFrom="column">
              <wp:posOffset>1193866</wp:posOffset>
            </wp:positionH>
            <wp:positionV relativeFrom="paragraph">
              <wp:posOffset>101600</wp:posOffset>
            </wp:positionV>
            <wp:extent cx="4966335" cy="4966335"/>
            <wp:effectExtent l="0" t="0" r="12065" b="12065"/>
            <wp:wrapNone/>
            <wp:docPr id="15" name="Picture 15" descr="../3-optimization/0-original/original/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optimization/0-original/original/train-01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335" cy="4966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64384" behindDoc="0" locked="0" layoutInCell="1" allowOverlap="1" wp14:anchorId="15062C08" wp14:editId="4BF6E1CD">
                <wp:simplePos x="0" y="0"/>
                <wp:positionH relativeFrom="column">
                  <wp:posOffset>-63500</wp:posOffset>
                </wp:positionH>
                <wp:positionV relativeFrom="paragraph">
                  <wp:posOffset>102235</wp:posOffset>
                </wp:positionV>
                <wp:extent cx="1485900" cy="79819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4859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AF65AF" w14:textId="4E3D760B" w:rsidR="00C228A1" w:rsidRPr="003345A0" w:rsidRDefault="00C228A1" w:rsidP="00C228A1">
                            <w:pPr>
                              <w:rPr>
                                <w:color w:val="C00000"/>
                              </w:rPr>
                            </w:pPr>
                            <w:r w:rsidRPr="003345A0">
                              <w:rPr>
                                <w:color w:val="C00000"/>
                              </w:rPr>
                              <w:t>Activation: sigmoid(x)</w:t>
                            </w:r>
                          </w:p>
                          <w:p w14:paraId="73DCC17D" w14:textId="77777777" w:rsidR="00C228A1" w:rsidRPr="003345A0" w:rsidRDefault="00C228A1" w:rsidP="00C228A1">
                            <w:pPr>
                              <w:rPr>
                                <w:color w:val="C00000"/>
                              </w:rPr>
                            </w:pPr>
                            <w:r w:rsidRPr="003345A0">
                              <w:rPr>
                                <w:color w:val="C00000"/>
                              </w:rPr>
                              <w:t>Cost: MSE</w:t>
                            </w:r>
                          </w:p>
                          <w:p w14:paraId="76F7CD38" w14:textId="77777777" w:rsidR="00C228A1" w:rsidRPr="003345A0" w:rsidRDefault="00C228A1" w:rsidP="00C228A1">
                            <w:pPr>
                              <w:rPr>
                                <w:color w:val="C00000"/>
                              </w:rPr>
                            </w:pPr>
                            <w:r w:rsidRPr="003345A0">
                              <w:rPr>
                                <w:color w:val="C00000"/>
                              </w:rPr>
                              <w:t>Epoch: 1000</w:t>
                            </w:r>
                          </w:p>
                          <w:p w14:paraId="1B88E471" w14:textId="77777777" w:rsidR="00C228A1" w:rsidRPr="003345A0" w:rsidRDefault="00C228A1" w:rsidP="00C228A1">
                            <w:pPr>
                              <w:rPr>
                                <w:color w:val="C00000"/>
                              </w:rPr>
                            </w:pPr>
                            <w:r w:rsidRPr="003345A0">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62C08" id="Text Box 18" o:spid="_x0000_s1034" type="#_x0000_t202" style="position:absolute;left:0;text-align:left;margin-left:-5pt;margin-top:8.05pt;width:117pt;height:6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" filled="f" stroked="f">
                <v:textbox>
                  <w:txbxContent>
                    <w:p w14:paraId="50AF65AF" w14:textId="4E3D760B" w:rsidR="00C228A1" w:rsidRPr="003345A0" w:rsidRDefault="00C228A1" w:rsidP="00C228A1">
                      <w:pPr>
                        <w:rPr>
                          <w:color w:val="C00000"/>
                        </w:rPr>
                      </w:pPr>
                      <w:r w:rsidRPr="003345A0">
                        <w:rPr>
                          <w:color w:val="C00000"/>
                        </w:rPr>
                        <w:t>Activation: sigmoid(x)</w:t>
                      </w:r>
                    </w:p>
                    <w:p w14:paraId="73DCC17D" w14:textId="77777777" w:rsidR="00C228A1" w:rsidRPr="003345A0" w:rsidRDefault="00C228A1" w:rsidP="00C228A1">
                      <w:pPr>
                        <w:rPr>
                          <w:color w:val="C00000"/>
                        </w:rPr>
                      </w:pPr>
                      <w:r w:rsidRPr="003345A0">
                        <w:rPr>
                          <w:color w:val="C00000"/>
                        </w:rPr>
                        <w:t>Cost: MSE</w:t>
                      </w:r>
                    </w:p>
                    <w:p w14:paraId="76F7CD38" w14:textId="77777777" w:rsidR="00C228A1" w:rsidRPr="003345A0" w:rsidRDefault="00C228A1" w:rsidP="00C228A1">
                      <w:pPr>
                        <w:rPr>
                          <w:color w:val="C00000"/>
                        </w:rPr>
                      </w:pPr>
                      <w:r w:rsidRPr="003345A0">
                        <w:rPr>
                          <w:color w:val="C00000"/>
                        </w:rPr>
                        <w:t>Epoch: 1000</w:t>
                      </w:r>
                    </w:p>
                    <w:p w14:paraId="1B88E471" w14:textId="77777777" w:rsidR="00C228A1" w:rsidRPr="003345A0" w:rsidRDefault="00C228A1" w:rsidP="00C228A1">
                      <w:pPr>
                        <w:rPr>
                          <w:color w:val="C00000"/>
                        </w:rPr>
                      </w:pPr>
                      <w:r w:rsidRPr="003345A0">
                        <w:rPr>
                          <w:color w:val="C00000"/>
                        </w:rPr>
                        <w:t>Learning rate: 1e-5</w:t>
                      </w:r>
                    </w:p>
                  </w:txbxContent>
                </v:textbox>
                <w10:wrap type="square"/>
              </v:shape>
            </w:pict>
          </mc:Fallback>
        </mc:AlternateContent>
      </w:r>
    </w:p>
    <w:p w14:paraId="5C0669E3" w14:textId="57D2344A" w:rsidR="00F4044D" w:rsidRDefault="00F4044D" w:rsidP="008C5EC6"/>
    <w:p w14:paraId="57D342D1" w14:textId="40969034" w:rsidR="00701ED7" w:rsidRDefault="00701ED7">
      <w:pPr>
        <w:rPr>
          <w:b/>
        </w:rPr>
      </w:pPr>
      <w:r>
        <w:rPr>
          <w:b/>
        </w:rPr>
        <w:br w:type="page"/>
      </w:r>
    </w:p>
    <w:p w14:paraId="47C0C918" w14:textId="2BEA5533" w:rsidR="007800C7" w:rsidRDefault="007800C7" w:rsidP="008C5EC6">
      <w:pPr>
        <w:pStyle w:val="ListParagraph"/>
        <w:numPr>
          <w:ilvl w:val="0"/>
          <w:numId w:val="2"/>
        </w:numPr>
      </w:pPr>
      <w:r>
        <w:rPr>
          <w:b/>
        </w:rPr>
        <w:lastRenderedPageBreak/>
        <w:t>Activations and Gradients:</w:t>
      </w:r>
      <w:r>
        <w:t xml:space="preserve"> Examine the activations and gradients </w:t>
      </w:r>
      <w:r w:rsidR="001B22B7">
        <w:t>visualized</w:t>
      </w:r>
      <w:r>
        <w:t xml:space="preserve"> during training. Justify why the </w:t>
      </w:r>
      <w:r w:rsidR="00443A96">
        <w:t>mean</w:t>
      </w:r>
      <w:r>
        <w:t xml:space="preserve"> </w:t>
      </w:r>
      <w:r w:rsidR="00443A96">
        <w:t>a</w:t>
      </w:r>
      <w:r>
        <w:t>nd standard deviation</w:t>
      </w:r>
      <w:r w:rsidR="00B6722A">
        <w:t xml:space="preserve"> of the activation and gradient matrices</w:t>
      </w:r>
      <w:r>
        <w:t xml:space="preserve"> are “optimal” or not. Propose some ways to “fix” the activations/gradients to improve training. Show some plots to illustrate how your proposed “fix” improves training.</w:t>
      </w:r>
    </w:p>
    <w:p w14:paraId="47CD81EF" w14:textId="0EBB1E82" w:rsidR="00D640F8" w:rsidRDefault="00D640F8">
      <w:pPr>
        <w:rPr>
          <w:b/>
        </w:rPr>
      </w:pPr>
    </w:p>
    <w:p w14:paraId="3B8E1920" w14:textId="66E65223" w:rsidR="00D640F8" w:rsidRDefault="00D640F8" w:rsidP="00D640F8">
      <w:pPr>
        <w:ind w:left="720"/>
        <w:rPr>
          <w:color w:val="C00000"/>
        </w:rPr>
      </w:pPr>
      <w:r>
        <w:rPr>
          <w:color w:val="C00000"/>
        </w:rPr>
        <w:t xml:space="preserve">The most pressing issue we note in our original run of </w:t>
      </w:r>
      <w:r w:rsidR="00FE1384">
        <w:rPr>
          <w:color w:val="C00000"/>
        </w:rPr>
        <w:t xml:space="preserve">the network is the vanishing gradient issue. As gradients are </w:t>
      </w:r>
      <w:proofErr w:type="spellStart"/>
      <w:r w:rsidR="00FE1384">
        <w:rPr>
          <w:color w:val="C00000"/>
        </w:rPr>
        <w:t>backpropagated</w:t>
      </w:r>
      <w:proofErr w:type="spellEnd"/>
      <w:r w:rsidR="00FE1384">
        <w:rPr>
          <w:color w:val="C00000"/>
        </w:rPr>
        <w:t xml:space="preserve"> through the network, they tend to get smaller and smaller since we are, by the chain rule, multiplying gradients by smaller gradients. This tends to be an issue with the sigmoid activation function. </w:t>
      </w:r>
      <w:r w:rsidR="00C54E80">
        <w:rPr>
          <w:color w:val="C00000"/>
        </w:rPr>
        <w:t>A possible</w:t>
      </w:r>
      <w:r w:rsidR="006166CC">
        <w:rPr>
          <w:color w:val="C00000"/>
        </w:rPr>
        <w:t xml:space="preserve"> fix to this is to truncate the sigmoid gradient at 0.01 – if the gradient is </w:t>
      </w:r>
      <w:r w:rsidR="00C54E80">
        <w:rPr>
          <w:color w:val="C00000"/>
        </w:rPr>
        <w:t xml:space="preserve">smaller than 0.01, it is </w:t>
      </w:r>
      <w:r w:rsidR="004C61A8">
        <w:rPr>
          <w:color w:val="C00000"/>
        </w:rPr>
        <w:t>increased to 0.01</w:t>
      </w:r>
      <w:r w:rsidR="00C54E80">
        <w:rPr>
          <w:color w:val="C00000"/>
        </w:rPr>
        <w:t>.</w:t>
      </w:r>
    </w:p>
    <w:p w14:paraId="34108C4D" w14:textId="77777777" w:rsidR="00C54E80" w:rsidRDefault="00C54E80" w:rsidP="00D640F8">
      <w:pPr>
        <w:ind w:left="720"/>
        <w:rPr>
          <w:color w:val="C00000"/>
        </w:rPr>
      </w:pPr>
    </w:p>
    <w:p w14:paraId="1D02CC86" w14:textId="5C6977C6" w:rsidR="00C54E80" w:rsidRPr="00D640F8" w:rsidRDefault="00C54E80" w:rsidP="00D640F8">
      <w:pPr>
        <w:ind w:left="720"/>
        <w:rPr>
          <w:color w:val="C00000"/>
        </w:rPr>
      </w:pPr>
      <w:r>
        <w:rPr>
          <w:color w:val="C00000"/>
        </w:rPr>
        <w:t>An</w:t>
      </w:r>
      <w:r w:rsidR="00EB60A3">
        <w:rPr>
          <w:color w:val="C00000"/>
        </w:rPr>
        <w:t>other</w:t>
      </w:r>
      <w:r>
        <w:rPr>
          <w:color w:val="C00000"/>
        </w:rPr>
        <w:t xml:space="preserve"> issue with the activations is that the mean is 0.50. An activation function that is no</w:t>
      </w:r>
      <w:r w:rsidR="00315BB3">
        <w:rPr>
          <w:color w:val="C00000"/>
        </w:rPr>
        <w:t>t zero</w:t>
      </w:r>
      <w:r>
        <w:rPr>
          <w:color w:val="C00000"/>
        </w:rPr>
        <w:t>-centered will result in biased inputs to the hidden layers and output l</w:t>
      </w:r>
      <w:r w:rsidR="00315BB3">
        <w:rPr>
          <w:color w:val="C00000"/>
        </w:rPr>
        <w:t xml:space="preserve">ayer. This can be remedied by implementing an activation function with mean 0 like </w:t>
      </w:r>
      <w:proofErr w:type="spellStart"/>
      <w:r w:rsidR="00315BB3">
        <w:rPr>
          <w:color w:val="C00000"/>
        </w:rPr>
        <w:t>tanh</w:t>
      </w:r>
      <w:proofErr w:type="spellEnd"/>
      <w:r w:rsidR="00315BB3">
        <w:rPr>
          <w:color w:val="C00000"/>
        </w:rPr>
        <w:t xml:space="preserve">(x), which we will do in part (2). </w:t>
      </w:r>
    </w:p>
    <w:p w14:paraId="5566A76E" w14:textId="5ED35848" w:rsidR="00D640F8" w:rsidRDefault="00D640F8">
      <w:pPr>
        <w:rPr>
          <w:b/>
        </w:rPr>
      </w:pPr>
    </w:p>
    <w:p w14:paraId="4312BF14" w14:textId="62C5FFEB" w:rsidR="00D640F8" w:rsidRDefault="003345A0">
      <w:pPr>
        <w:rPr>
          <w:b/>
        </w:rPr>
      </w:pPr>
      <w:r>
        <w:rPr>
          <w:b/>
          <w:noProof/>
        </w:rPr>
        <mc:AlternateContent>
          <mc:Choice Requires="wps">
            <w:drawing>
              <wp:anchor distT="0" distB="0" distL="114300" distR="114300" simplePos="0" relativeHeight="251706368" behindDoc="0" locked="0" layoutInCell="1" allowOverlap="1" wp14:anchorId="53AAFAAC" wp14:editId="594165CA">
                <wp:simplePos x="0" y="0"/>
                <wp:positionH relativeFrom="column">
                  <wp:posOffset>393700</wp:posOffset>
                </wp:positionH>
                <wp:positionV relativeFrom="paragraph">
                  <wp:posOffset>131445</wp:posOffset>
                </wp:positionV>
                <wp:extent cx="2286000" cy="79819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2860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7A7DB0" w14:textId="1386A29C" w:rsidR="003345A0" w:rsidRPr="003345A0" w:rsidRDefault="003345A0" w:rsidP="003345A0">
                            <w:pPr>
                              <w:rPr>
                                <w:b/>
                                <w:color w:val="C00000"/>
                              </w:rPr>
                            </w:pPr>
                            <w:r w:rsidRPr="003345A0">
                              <w:rPr>
                                <w:b/>
                                <w:color w:val="C00000"/>
                              </w:rPr>
                              <w:t xml:space="preserve">Activation: </w:t>
                            </w:r>
                            <w:r w:rsidRPr="003345A0">
                              <w:rPr>
                                <w:b/>
                                <w:color w:val="C00000"/>
                              </w:rPr>
                              <w:t>truncated sigmoid</w:t>
                            </w:r>
                          </w:p>
                          <w:p w14:paraId="2234899A" w14:textId="77777777" w:rsidR="003345A0" w:rsidRPr="003345A0" w:rsidRDefault="003345A0" w:rsidP="003345A0">
                            <w:pPr>
                              <w:rPr>
                                <w:color w:val="C00000"/>
                              </w:rPr>
                            </w:pPr>
                            <w:r w:rsidRPr="003345A0">
                              <w:rPr>
                                <w:color w:val="C00000"/>
                              </w:rPr>
                              <w:t>Cost: MSE</w:t>
                            </w:r>
                          </w:p>
                          <w:p w14:paraId="548FA96B" w14:textId="77777777" w:rsidR="003345A0" w:rsidRPr="003345A0" w:rsidRDefault="003345A0" w:rsidP="003345A0">
                            <w:pPr>
                              <w:rPr>
                                <w:color w:val="C00000"/>
                              </w:rPr>
                            </w:pPr>
                            <w:r w:rsidRPr="003345A0">
                              <w:rPr>
                                <w:color w:val="C00000"/>
                              </w:rPr>
                              <w:t>Epoch: 1000</w:t>
                            </w:r>
                          </w:p>
                          <w:p w14:paraId="26634ADC" w14:textId="77777777" w:rsidR="003345A0" w:rsidRPr="003345A0" w:rsidRDefault="003345A0" w:rsidP="003345A0">
                            <w:pPr>
                              <w:rPr>
                                <w:color w:val="C00000"/>
                              </w:rPr>
                            </w:pPr>
                            <w:r w:rsidRPr="003345A0">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AFAAC" id="Text Box 39" o:spid="_x0000_s1035" type="#_x0000_t202" style="position:absolute;margin-left:31pt;margin-top:10.35pt;width:180pt;height:6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" filled="f" stroked="f">
                <v:textbox>
                  <w:txbxContent>
                    <w:p w14:paraId="1C7A7DB0" w14:textId="1386A29C" w:rsidR="003345A0" w:rsidRPr="003345A0" w:rsidRDefault="003345A0" w:rsidP="003345A0">
                      <w:pPr>
                        <w:rPr>
                          <w:b/>
                          <w:color w:val="C00000"/>
                        </w:rPr>
                      </w:pPr>
                      <w:r w:rsidRPr="003345A0">
                        <w:rPr>
                          <w:b/>
                          <w:color w:val="C00000"/>
                        </w:rPr>
                        <w:t xml:space="preserve">Activation: </w:t>
                      </w:r>
                      <w:r w:rsidRPr="003345A0">
                        <w:rPr>
                          <w:b/>
                          <w:color w:val="C00000"/>
                        </w:rPr>
                        <w:t>truncated sigmoid</w:t>
                      </w:r>
                    </w:p>
                    <w:p w14:paraId="2234899A" w14:textId="77777777" w:rsidR="003345A0" w:rsidRPr="003345A0" w:rsidRDefault="003345A0" w:rsidP="003345A0">
                      <w:pPr>
                        <w:rPr>
                          <w:color w:val="C00000"/>
                        </w:rPr>
                      </w:pPr>
                      <w:r w:rsidRPr="003345A0">
                        <w:rPr>
                          <w:color w:val="C00000"/>
                        </w:rPr>
                        <w:t>Cost: MSE</w:t>
                      </w:r>
                    </w:p>
                    <w:p w14:paraId="548FA96B" w14:textId="77777777" w:rsidR="003345A0" w:rsidRPr="003345A0" w:rsidRDefault="003345A0" w:rsidP="003345A0">
                      <w:pPr>
                        <w:rPr>
                          <w:color w:val="C00000"/>
                        </w:rPr>
                      </w:pPr>
                      <w:r w:rsidRPr="003345A0">
                        <w:rPr>
                          <w:color w:val="C00000"/>
                        </w:rPr>
                        <w:t>Epoch: 1000</w:t>
                      </w:r>
                    </w:p>
                    <w:p w14:paraId="26634ADC" w14:textId="77777777" w:rsidR="003345A0" w:rsidRPr="003345A0" w:rsidRDefault="003345A0" w:rsidP="003345A0">
                      <w:pPr>
                        <w:rPr>
                          <w:color w:val="C00000"/>
                        </w:rPr>
                      </w:pPr>
                      <w:r w:rsidRPr="003345A0">
                        <w:rPr>
                          <w:color w:val="C00000"/>
                        </w:rPr>
                        <w:t>Learning rate: 1e-5</w:t>
                      </w:r>
                    </w:p>
                  </w:txbxContent>
                </v:textbox>
                <w10:wrap type="square"/>
              </v:shape>
            </w:pict>
          </mc:Fallback>
        </mc:AlternateContent>
      </w:r>
      <w:r>
        <w:rPr>
          <w:b/>
          <w:noProof/>
        </w:rPr>
        <w:drawing>
          <wp:anchor distT="0" distB="0" distL="114300" distR="114300" simplePos="0" relativeHeight="251704320" behindDoc="0" locked="0" layoutInCell="1" allowOverlap="1" wp14:anchorId="7DC323E9" wp14:editId="3CEADAF0">
            <wp:simplePos x="0" y="0"/>
            <wp:positionH relativeFrom="column">
              <wp:posOffset>1648022</wp:posOffset>
            </wp:positionH>
            <wp:positionV relativeFrom="paragraph">
              <wp:posOffset>133350</wp:posOffset>
            </wp:positionV>
            <wp:extent cx="4623238" cy="4623238"/>
            <wp:effectExtent l="0" t="0" r="0" b="0"/>
            <wp:wrapNone/>
            <wp:docPr id="31" name="Picture 31" descr="../3-optimization/1-0-truncated-sigmoid/original/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optimization/1-0-truncated-sigmoid/original/train-01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3238" cy="4623238"/>
                    </a:xfrm>
                    <a:prstGeom prst="rect">
                      <a:avLst/>
                    </a:prstGeom>
                    <a:noFill/>
                    <a:ln>
                      <a:noFill/>
                    </a:ln>
                  </pic:spPr>
                </pic:pic>
              </a:graphicData>
            </a:graphic>
            <wp14:sizeRelH relativeFrom="page">
              <wp14:pctWidth>0</wp14:pctWidth>
            </wp14:sizeRelH>
            <wp14:sizeRelV relativeFrom="page">
              <wp14:pctHeight>0</wp14:pctHeight>
            </wp14:sizeRelV>
          </wp:anchor>
        </w:drawing>
      </w:r>
      <w:r w:rsidR="00D640F8">
        <w:rPr>
          <w:b/>
        </w:rPr>
        <w:br w:type="page"/>
      </w:r>
    </w:p>
    <w:p w14:paraId="0FA6F25E" w14:textId="5E3219C0" w:rsidR="007F69F7" w:rsidRDefault="00736D0A" w:rsidP="007F69F7">
      <w:pPr>
        <w:pStyle w:val="ListParagraph"/>
        <w:numPr>
          <w:ilvl w:val="0"/>
          <w:numId w:val="2"/>
        </w:numPr>
      </w:pPr>
      <w:proofErr w:type="spellStart"/>
      <w:r w:rsidRPr="00736D0A">
        <w:rPr>
          <w:b/>
        </w:rPr>
        <w:lastRenderedPageBreak/>
        <w:t>Tanh</w:t>
      </w:r>
      <w:proofErr w:type="spellEnd"/>
      <w:r w:rsidRPr="00736D0A">
        <w:rPr>
          <w:b/>
        </w:rPr>
        <w:t>:</w:t>
      </w:r>
      <w:r>
        <w:t xml:space="preserve"> Implement </w:t>
      </w:r>
      <w:proofErr w:type="spellStart"/>
      <w:r>
        <w:t>tanh</w:t>
      </w:r>
      <w:proofErr w:type="spellEnd"/>
      <w:r>
        <w:t xml:space="preserve">(x) instead of the sigmoid. Explain why </w:t>
      </w:r>
      <w:proofErr w:type="spellStart"/>
      <w:r>
        <w:t>tanh</w:t>
      </w:r>
      <w:proofErr w:type="spellEnd"/>
      <w:r>
        <w:t xml:space="preserve">(x) may be better, and show plots. Hint: what is the derivative of </w:t>
      </w:r>
      <w:proofErr w:type="spellStart"/>
      <w:r>
        <w:t>tanh</w:t>
      </w:r>
      <w:proofErr w:type="spellEnd"/>
      <w:r>
        <w:t>(x)?</w:t>
      </w:r>
    </w:p>
    <w:p w14:paraId="284334C3" w14:textId="77777777" w:rsidR="008234DA" w:rsidRDefault="008234DA" w:rsidP="008234DA">
      <w:pPr>
        <w:pStyle w:val="ListParagraph"/>
      </w:pPr>
    </w:p>
    <w:p w14:paraId="3E3E184F" w14:textId="77777777" w:rsidR="001D0BA1" w:rsidRPr="00B05B59" w:rsidRDefault="001D0BA1" w:rsidP="001D0BA1">
      <w:pPr>
        <w:ind w:left="720"/>
        <w:rPr>
          <w:color w:val="7030A0"/>
        </w:rPr>
      </w:pPr>
      <w:r w:rsidRPr="00B05B59">
        <w:rPr>
          <w:color w:val="7030A0"/>
        </w:rPr>
        <w:t xml:space="preserve">Resources used: </w:t>
      </w:r>
    </w:p>
    <w:p w14:paraId="37CD6EE6" w14:textId="0E300551" w:rsidR="00BE6630" w:rsidRPr="00B05B59" w:rsidRDefault="00BE6630" w:rsidP="00BE6630">
      <w:pPr>
        <w:ind w:left="720"/>
        <w:rPr>
          <w:color w:val="7030A0"/>
        </w:rPr>
      </w:pPr>
      <w:r w:rsidRPr="00B05B59">
        <w:rPr>
          <w:color w:val="7030A0"/>
        </w:rPr>
        <w:t xml:space="preserve">CS231, “Commonly used activation functions”: </w:t>
      </w:r>
      <w:hyperlink r:id="rId19" w:anchor="actfun" w:history="1">
        <w:r w:rsidRPr="00B05B59">
          <w:rPr>
            <w:rStyle w:val="Hyperlink"/>
            <w:color w:val="7030A0"/>
          </w:rPr>
          <w:t>http://cs231n.github.io/neural-networks-1/#actfun</w:t>
        </w:r>
      </w:hyperlink>
    </w:p>
    <w:p w14:paraId="7CEE6525" w14:textId="77777777" w:rsidR="00701ED7" w:rsidRDefault="00701ED7" w:rsidP="00BE6630"/>
    <w:p w14:paraId="5FF5C5E4" w14:textId="2703B6B3" w:rsidR="00DB36E2" w:rsidRDefault="00C91270" w:rsidP="00DB36E2">
      <w:pPr>
        <w:pStyle w:val="ListParagraph"/>
        <w:rPr>
          <w:color w:val="C00000"/>
        </w:rPr>
      </w:pPr>
      <w:proofErr w:type="spellStart"/>
      <w:r>
        <w:rPr>
          <w:color w:val="C00000"/>
        </w:rPr>
        <w:t>Tanh</w:t>
      </w:r>
      <w:proofErr w:type="spellEnd"/>
      <w:r w:rsidR="001B7CEE">
        <w:rPr>
          <w:color w:val="C00000"/>
        </w:rPr>
        <w:t>(x)</w:t>
      </w:r>
      <w:r>
        <w:rPr>
          <w:color w:val="C00000"/>
        </w:rPr>
        <w:t xml:space="preserve"> solves the “zigzag” problem</w:t>
      </w:r>
      <w:r w:rsidR="00DB36E2">
        <w:rPr>
          <w:color w:val="C00000"/>
        </w:rPr>
        <w:t xml:space="preserve"> and the activation bias issue</w:t>
      </w:r>
      <w:r w:rsidR="00701ED7">
        <w:rPr>
          <w:color w:val="C00000"/>
        </w:rPr>
        <w:t>.</w:t>
      </w:r>
      <w:r w:rsidR="001D0BA1">
        <w:rPr>
          <w:color w:val="C00000"/>
        </w:rPr>
        <w:t xml:space="preserve"> Because the sigmoid function maps all inputs to the range [0, 1].</w:t>
      </w:r>
    </w:p>
    <w:p w14:paraId="34755F54" w14:textId="6B9B2AF7" w:rsidR="00DB36E2" w:rsidRDefault="00DB36E2" w:rsidP="00DB36E2">
      <w:pPr>
        <w:pStyle w:val="ListParagraph"/>
        <w:numPr>
          <w:ilvl w:val="0"/>
          <w:numId w:val="8"/>
        </w:numPr>
        <w:rPr>
          <w:color w:val="C00000"/>
        </w:rPr>
      </w:pPr>
      <w:r>
        <w:rPr>
          <w:color w:val="C00000"/>
        </w:rPr>
        <w:t xml:space="preserve">Activation bias: </w:t>
      </w:r>
      <w:r w:rsidR="00B94D5C">
        <w:rPr>
          <w:color w:val="C00000"/>
        </w:rPr>
        <w:t xml:space="preserve">Sigmoid </w:t>
      </w:r>
      <w:r w:rsidR="00B05B59">
        <w:rPr>
          <w:color w:val="C00000"/>
        </w:rPr>
        <w:t>activations ha</w:t>
      </w:r>
      <w:r w:rsidR="008B08A7">
        <w:rPr>
          <w:color w:val="C00000"/>
        </w:rPr>
        <w:t>ve a mean of 0.5 and a range of [0, 1]. This bias will result in all activations and therefore all inputs to the hidden layers and output layer to be positive.</w:t>
      </w:r>
    </w:p>
    <w:p w14:paraId="7743EEDA" w14:textId="3C712A4A" w:rsidR="00B05B59" w:rsidRPr="00DB36E2" w:rsidRDefault="00B05B59" w:rsidP="00DB36E2">
      <w:pPr>
        <w:pStyle w:val="ListParagraph"/>
        <w:numPr>
          <w:ilvl w:val="0"/>
          <w:numId w:val="8"/>
        </w:numPr>
        <w:rPr>
          <w:color w:val="C00000"/>
        </w:rPr>
      </w:pPr>
      <w:r>
        <w:rPr>
          <w:color w:val="C00000"/>
        </w:rPr>
        <w:t>“Zigzag”</w:t>
      </w:r>
      <w:r w:rsidR="008B08A7">
        <w:rPr>
          <w:color w:val="C00000"/>
        </w:rPr>
        <w:t xml:space="preserve"> problem: A</w:t>
      </w:r>
      <w:r>
        <w:rPr>
          <w:color w:val="C00000"/>
        </w:rPr>
        <w:t xml:space="preserve"> consequence of the </w:t>
      </w:r>
      <w:r w:rsidR="008B08A7">
        <w:rPr>
          <w:color w:val="C00000"/>
        </w:rPr>
        <w:t>activation bias is the zigzag issue</w:t>
      </w:r>
      <w:r>
        <w:rPr>
          <w:color w:val="C00000"/>
        </w:rPr>
        <w:t xml:space="preserve">. </w:t>
      </w:r>
      <w:r w:rsidR="008B08A7">
        <w:rPr>
          <w:color w:val="C00000"/>
        </w:rPr>
        <w:t xml:space="preserve">Because all activations are positive, the gradients can only be positive or negative. This can slow the model convergence, as the path to the optimum can only be taken by a </w:t>
      </w:r>
      <w:proofErr w:type="spellStart"/>
      <w:r w:rsidR="008B08A7">
        <w:rPr>
          <w:color w:val="C00000"/>
        </w:rPr>
        <w:t>manhattan</w:t>
      </w:r>
      <w:proofErr w:type="spellEnd"/>
      <w:r w:rsidR="008B08A7">
        <w:rPr>
          <w:color w:val="C00000"/>
        </w:rPr>
        <w:t xml:space="preserve"> distance path.</w:t>
      </w:r>
    </w:p>
    <w:p w14:paraId="69AA1532" w14:textId="3ACC4629" w:rsidR="00B94D5C" w:rsidRDefault="001B7CEE" w:rsidP="00B94D5C">
      <w:pPr>
        <w:pStyle w:val="ListParagraph"/>
        <w:rPr>
          <w:color w:val="C00000"/>
        </w:rPr>
      </w:pPr>
      <w:r>
        <w:rPr>
          <w:color w:val="C00000"/>
        </w:rPr>
        <w:t xml:space="preserve">Using </w:t>
      </w:r>
      <w:proofErr w:type="spellStart"/>
      <w:r>
        <w:rPr>
          <w:color w:val="C00000"/>
        </w:rPr>
        <w:t>tanh</w:t>
      </w:r>
      <w:proofErr w:type="spellEnd"/>
      <w:r>
        <w:rPr>
          <w:color w:val="C00000"/>
        </w:rPr>
        <w:t>(x)</w:t>
      </w:r>
      <w:r w:rsidR="00B94D5C">
        <w:rPr>
          <w:color w:val="C00000"/>
        </w:rPr>
        <w:t>, does not, however, solve the disappearing gradient issue, since the g</w:t>
      </w:r>
      <w:r w:rsidR="00CE091D">
        <w:rPr>
          <w:color w:val="C00000"/>
        </w:rPr>
        <w:t xml:space="preserve">radient near the extrema of </w:t>
      </w:r>
      <w:proofErr w:type="spellStart"/>
      <w:r w:rsidR="00CE091D">
        <w:rPr>
          <w:color w:val="C00000"/>
        </w:rPr>
        <w:t>tanh</w:t>
      </w:r>
      <w:proofErr w:type="spellEnd"/>
      <w:r w:rsidR="00CE091D">
        <w:rPr>
          <w:color w:val="C00000"/>
        </w:rPr>
        <w:t>(x)</w:t>
      </w:r>
      <w:r w:rsidR="00B94D5C">
        <w:rPr>
          <w:color w:val="C00000"/>
        </w:rPr>
        <w:t xml:space="preserve"> is still very small.</w:t>
      </w:r>
    </w:p>
    <w:p w14:paraId="085F5FDB" w14:textId="49651995" w:rsidR="007F69F7" w:rsidRDefault="007F69F7" w:rsidP="00B94D5C">
      <w:pPr>
        <w:pStyle w:val="ListParagraph"/>
        <w:rPr>
          <w:color w:val="C00000"/>
        </w:rPr>
      </w:pPr>
    </w:p>
    <w:p w14:paraId="28D54DC0" w14:textId="0864379F" w:rsidR="007F69F7" w:rsidRDefault="007F69F7" w:rsidP="007F69F7">
      <w:pPr>
        <w:pStyle w:val="ListParagraph"/>
        <w:rPr>
          <w:color w:val="C00000"/>
        </w:rPr>
      </w:pPr>
      <w:r>
        <w:rPr>
          <w:color w:val="C00000"/>
        </w:rPr>
        <w:t xml:space="preserve">We observe this improvement in when looking at the activations and accuracy of our </w:t>
      </w:r>
      <w:proofErr w:type="spellStart"/>
      <w:r>
        <w:rPr>
          <w:color w:val="C00000"/>
        </w:rPr>
        <w:t>tanh</w:t>
      </w:r>
      <w:proofErr w:type="spellEnd"/>
      <w:r>
        <w:rPr>
          <w:color w:val="C00000"/>
        </w:rPr>
        <w:t>(x) plot.</w:t>
      </w:r>
    </w:p>
    <w:p w14:paraId="17E49BB6" w14:textId="0B2B92EE" w:rsidR="007F69F7" w:rsidRDefault="007F69F7" w:rsidP="007F69F7">
      <w:pPr>
        <w:pStyle w:val="ListParagraph"/>
        <w:numPr>
          <w:ilvl w:val="0"/>
          <w:numId w:val="10"/>
        </w:numPr>
        <w:rPr>
          <w:color w:val="C00000"/>
        </w:rPr>
      </w:pPr>
      <w:r>
        <w:rPr>
          <w:color w:val="C00000"/>
        </w:rPr>
        <w:t>The mean of activations for our original run was 0.50, and now it is 0.00.</w:t>
      </w:r>
    </w:p>
    <w:p w14:paraId="7A5C86B8" w14:textId="433A0A89" w:rsidR="007F69F7" w:rsidRPr="007F69F7" w:rsidRDefault="007F69F7" w:rsidP="007F69F7">
      <w:pPr>
        <w:pStyle w:val="ListParagraph"/>
        <w:numPr>
          <w:ilvl w:val="0"/>
          <w:numId w:val="10"/>
        </w:numPr>
        <w:rPr>
          <w:color w:val="C00000"/>
        </w:rPr>
      </w:pPr>
      <w:r>
        <w:rPr>
          <w:color w:val="C00000"/>
        </w:rPr>
        <w:t xml:space="preserve">The effect of the faster training is seen in the weight update matrices. For L3, the matrix is 2 orders of magnitude greater than that of the original run. The result of this is that the accuracy </w:t>
      </w:r>
      <w:r w:rsidR="00177C8C">
        <w:rPr>
          <w:color w:val="C00000"/>
        </w:rPr>
        <w:t>converges to its plateau of 80% at around the 600</w:t>
      </w:r>
      <w:r w:rsidR="00177C8C" w:rsidRPr="00177C8C">
        <w:rPr>
          <w:color w:val="C00000"/>
          <w:vertAlign w:val="superscript"/>
        </w:rPr>
        <w:t>th</w:t>
      </w:r>
      <w:r w:rsidR="00177C8C">
        <w:rPr>
          <w:color w:val="C00000"/>
        </w:rPr>
        <w:t xml:space="preserve"> epoch, whereas our original run needed nearly the full 1000 epochs to converge.</w:t>
      </w:r>
    </w:p>
    <w:p w14:paraId="7C6AEA06" w14:textId="1D46729B" w:rsidR="00C91270" w:rsidRPr="00736D0A" w:rsidRDefault="00C91270" w:rsidP="00C91270">
      <w:pPr>
        <w:pStyle w:val="ListParagraph"/>
      </w:pPr>
    </w:p>
    <w:p w14:paraId="6CA374DA" w14:textId="0C1AAB82" w:rsidR="00701ED7" w:rsidRDefault="00122CA5" w:rsidP="007F69F7">
      <w:pPr>
        <w:jc w:val="center"/>
        <w:rPr>
          <w:b/>
        </w:rPr>
      </w:pPr>
      <w:r>
        <w:rPr>
          <w:b/>
          <w:noProof/>
        </w:rPr>
        <mc:AlternateContent>
          <mc:Choice Requires="wps">
            <w:drawing>
              <wp:anchor distT="0" distB="0" distL="114300" distR="114300" simplePos="0" relativeHeight="251672576" behindDoc="0" locked="0" layoutInCell="1" allowOverlap="1" wp14:anchorId="23733FF8" wp14:editId="18DDF9E3">
                <wp:simplePos x="0" y="0"/>
                <wp:positionH relativeFrom="column">
                  <wp:posOffset>2222500</wp:posOffset>
                </wp:positionH>
                <wp:positionV relativeFrom="paragraph">
                  <wp:posOffset>27436</wp:posOffset>
                </wp:positionV>
                <wp:extent cx="1371600" cy="6921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371600" cy="692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28C019" w14:textId="1DF23BEE" w:rsidR="007F69F7" w:rsidRPr="00122CA5" w:rsidRDefault="007F69F7">
                            <w:pPr>
                              <w:rPr>
                                <w:b/>
                                <w:color w:val="C00000"/>
                              </w:rPr>
                            </w:pPr>
                            <w:r w:rsidRPr="00122CA5">
                              <w:rPr>
                                <w:b/>
                                <w:color w:val="C00000"/>
                              </w:rPr>
                              <w:t xml:space="preserve">Activation: </w:t>
                            </w:r>
                            <w:proofErr w:type="spellStart"/>
                            <w:r w:rsidRPr="00122CA5">
                              <w:rPr>
                                <w:b/>
                                <w:color w:val="C00000"/>
                              </w:rPr>
                              <w:t>tanh</w:t>
                            </w:r>
                            <w:proofErr w:type="spellEnd"/>
                            <w:r w:rsidRPr="00122CA5">
                              <w:rPr>
                                <w:b/>
                                <w:color w:val="C00000"/>
                              </w:rPr>
                              <w:t>(x)</w:t>
                            </w:r>
                          </w:p>
                          <w:p w14:paraId="4AE02DB9" w14:textId="5EBD444E" w:rsidR="007F69F7" w:rsidRPr="00122CA5" w:rsidRDefault="007F69F7">
                            <w:pPr>
                              <w:rPr>
                                <w:color w:val="C00000"/>
                              </w:rPr>
                            </w:pPr>
                            <w:r w:rsidRPr="00122CA5">
                              <w:rPr>
                                <w:color w:val="C00000"/>
                              </w:rPr>
                              <w:t>Cost: MSE</w:t>
                            </w:r>
                          </w:p>
                          <w:p w14:paraId="70F1D9E6" w14:textId="24A13479" w:rsidR="007F69F7" w:rsidRPr="00122CA5" w:rsidRDefault="007F69F7">
                            <w:pPr>
                              <w:rPr>
                                <w:color w:val="C00000"/>
                              </w:rPr>
                            </w:pPr>
                            <w:r w:rsidRPr="00122CA5">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3FF8" id="Text Box 17" o:spid="_x0000_s1036" type="#_x0000_t202" style="position:absolute;left:0;text-align:left;margin-left:175pt;margin-top:2.15pt;width:108pt;height: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" filled="f" stroked="f">
                <v:textbox>
                  <w:txbxContent>
                    <w:p w14:paraId="5528C019" w14:textId="1DF23BEE" w:rsidR="007F69F7" w:rsidRPr="00122CA5" w:rsidRDefault="007F69F7">
                      <w:pPr>
                        <w:rPr>
                          <w:b/>
                          <w:color w:val="C00000"/>
                        </w:rPr>
                      </w:pPr>
                      <w:r w:rsidRPr="00122CA5">
                        <w:rPr>
                          <w:b/>
                          <w:color w:val="C00000"/>
                        </w:rPr>
                        <w:t xml:space="preserve">Activation: </w:t>
                      </w:r>
                      <w:proofErr w:type="spellStart"/>
                      <w:r w:rsidRPr="00122CA5">
                        <w:rPr>
                          <w:b/>
                          <w:color w:val="C00000"/>
                        </w:rPr>
                        <w:t>tanh</w:t>
                      </w:r>
                      <w:proofErr w:type="spellEnd"/>
                      <w:r w:rsidRPr="00122CA5">
                        <w:rPr>
                          <w:b/>
                          <w:color w:val="C00000"/>
                        </w:rPr>
                        <w:t>(x)</w:t>
                      </w:r>
                    </w:p>
                    <w:p w14:paraId="4AE02DB9" w14:textId="5EBD444E" w:rsidR="007F69F7" w:rsidRPr="00122CA5" w:rsidRDefault="007F69F7">
                      <w:pPr>
                        <w:rPr>
                          <w:color w:val="C00000"/>
                        </w:rPr>
                      </w:pPr>
                      <w:r w:rsidRPr="00122CA5">
                        <w:rPr>
                          <w:color w:val="C00000"/>
                        </w:rPr>
                        <w:t>Cost: MSE</w:t>
                      </w:r>
                    </w:p>
                    <w:p w14:paraId="70F1D9E6" w14:textId="24A13479" w:rsidR="007F69F7" w:rsidRPr="00122CA5" w:rsidRDefault="007F69F7">
                      <w:pPr>
                        <w:rPr>
                          <w:color w:val="C00000"/>
                        </w:rPr>
                      </w:pPr>
                      <w:r w:rsidRPr="00122CA5">
                        <w:rPr>
                          <w:color w:val="C00000"/>
                        </w:rPr>
                        <w:t>Learning rate: 1e-5</w:t>
                      </w:r>
                    </w:p>
                  </w:txbxContent>
                </v:textbox>
                <w10:wrap type="square"/>
              </v:shape>
            </w:pict>
          </mc:Fallback>
        </mc:AlternateContent>
      </w:r>
      <w:r>
        <w:rPr>
          <w:b/>
          <w:noProof/>
        </w:rPr>
        <mc:AlternateContent>
          <mc:Choice Requires="wps">
            <w:drawing>
              <wp:anchor distT="0" distB="0" distL="114300" distR="114300" simplePos="0" relativeHeight="251675648" behindDoc="0" locked="0" layoutInCell="1" allowOverlap="1" wp14:anchorId="6013058E" wp14:editId="16C844FF">
                <wp:simplePos x="0" y="0"/>
                <wp:positionH relativeFrom="column">
                  <wp:posOffset>4048125</wp:posOffset>
                </wp:positionH>
                <wp:positionV relativeFrom="paragraph">
                  <wp:posOffset>368935</wp:posOffset>
                </wp:positionV>
                <wp:extent cx="1257300" cy="228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0339A9" w14:textId="30DE43F5" w:rsidR="00BD0578" w:rsidRPr="002632A0" w:rsidRDefault="00BD0578" w:rsidP="00BD0578">
                            <w:pPr>
                              <w:rPr>
                                <w:color w:val="C00000"/>
                              </w:rPr>
                            </w:pPr>
                            <w:r w:rsidRPr="002632A0">
                              <w:rPr>
                                <w:color w:val="C00000"/>
                              </w:rPr>
                              <w:t>1000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13058E" id="Text Box 26" o:spid="_x0000_s1037" type="#_x0000_t202" style="position:absolute;left:0;text-align:left;margin-left:318.75pt;margin-top:29.05pt;width:99pt;height:1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" filled="f" stroked="f">
                <v:textbox>
                  <w:txbxContent>
                    <w:p w14:paraId="530339A9" w14:textId="30DE43F5" w:rsidR="00BD0578" w:rsidRPr="002632A0" w:rsidRDefault="00BD0578" w:rsidP="00BD0578">
                      <w:pPr>
                        <w:rPr>
                          <w:color w:val="C00000"/>
                        </w:rPr>
                      </w:pPr>
                      <w:r w:rsidRPr="002632A0">
                        <w:rPr>
                          <w:color w:val="C00000"/>
                        </w:rPr>
                        <w:t>1000 epochs</w:t>
                      </w:r>
                    </w:p>
                  </w:txbxContent>
                </v:textbox>
                <w10:wrap type="square"/>
              </v:shape>
            </w:pict>
          </mc:Fallback>
        </mc:AlternateContent>
      </w:r>
      <w:r>
        <w:rPr>
          <w:b/>
          <w:noProof/>
        </w:rPr>
        <mc:AlternateContent>
          <mc:Choice Requires="wps">
            <w:drawing>
              <wp:anchor distT="0" distB="0" distL="114300" distR="114300" simplePos="0" relativeHeight="251673600" behindDoc="0" locked="0" layoutInCell="1" allowOverlap="1" wp14:anchorId="357A2CA0" wp14:editId="1C0BA1B6">
                <wp:simplePos x="0" y="0"/>
                <wp:positionH relativeFrom="column">
                  <wp:posOffset>847725</wp:posOffset>
                </wp:positionH>
                <wp:positionV relativeFrom="paragraph">
                  <wp:posOffset>367665</wp:posOffset>
                </wp:positionV>
                <wp:extent cx="12573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9510AD" w14:textId="374580AE" w:rsidR="00880B57" w:rsidRPr="002632A0" w:rsidRDefault="00880B57">
                            <w:pPr>
                              <w:rPr>
                                <w:color w:val="C00000"/>
                              </w:rPr>
                            </w:pPr>
                            <w:r w:rsidRPr="002632A0">
                              <w:rPr>
                                <w:color w:val="C00000"/>
                              </w:rPr>
                              <w:t>500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A2CA0" id="Text Box 25" o:spid="_x0000_s1038" type="#_x0000_t202" style="position:absolute;left:0;text-align:left;margin-left:66.75pt;margin-top:28.95pt;width:99pt;height: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" filled="f" stroked="f">
                <v:textbox>
                  <w:txbxContent>
                    <w:p w14:paraId="719510AD" w14:textId="374580AE" w:rsidR="00880B57" w:rsidRPr="002632A0" w:rsidRDefault="00880B57">
                      <w:pPr>
                        <w:rPr>
                          <w:color w:val="C00000"/>
                        </w:rPr>
                      </w:pPr>
                      <w:r w:rsidRPr="002632A0">
                        <w:rPr>
                          <w:color w:val="C00000"/>
                        </w:rPr>
                        <w:t>500 epochs</w:t>
                      </w:r>
                    </w:p>
                  </w:txbxContent>
                </v:textbox>
                <w10:wrap type="square"/>
              </v:shape>
            </w:pict>
          </mc:Fallback>
        </mc:AlternateContent>
      </w:r>
      <w:r>
        <w:rPr>
          <w:b/>
          <w:noProof/>
        </w:rPr>
        <w:drawing>
          <wp:anchor distT="0" distB="0" distL="114300" distR="114300" simplePos="0" relativeHeight="251671552" behindDoc="1" locked="0" layoutInCell="1" allowOverlap="1" wp14:anchorId="5272957A" wp14:editId="05478A01">
            <wp:simplePos x="0" y="0"/>
            <wp:positionH relativeFrom="column">
              <wp:posOffset>-520065</wp:posOffset>
            </wp:positionH>
            <wp:positionV relativeFrom="paragraph">
              <wp:posOffset>605155</wp:posOffset>
            </wp:positionV>
            <wp:extent cx="3545840" cy="3545840"/>
            <wp:effectExtent l="0" t="0" r="10160" b="10160"/>
            <wp:wrapNone/>
            <wp:docPr id="23" name="Picture 23" descr="../3-optimization/1-tanh/tanh/train-0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optimization/1-tanh/tanh/train-005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24E836BF" wp14:editId="2485F566">
            <wp:simplePos x="0" y="0"/>
            <wp:positionH relativeFrom="column">
              <wp:posOffset>2678496</wp:posOffset>
            </wp:positionH>
            <wp:positionV relativeFrom="paragraph">
              <wp:posOffset>610235</wp:posOffset>
            </wp:positionV>
            <wp:extent cx="3655060" cy="3655060"/>
            <wp:effectExtent l="0" t="0" r="2540" b="2540"/>
            <wp:wrapNone/>
            <wp:docPr id="16" name="Picture 16" descr="../3-optimization/1-tanh/tanh/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optimization/1-tanh/tanh/train-010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506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ED7">
        <w:rPr>
          <w:b/>
        </w:rPr>
        <w:br w:type="page"/>
      </w:r>
    </w:p>
    <w:p w14:paraId="47C0C91A" w14:textId="4A220883" w:rsidR="007800C7" w:rsidRDefault="007800C7" w:rsidP="008C5EC6">
      <w:pPr>
        <w:pStyle w:val="ListParagraph"/>
        <w:numPr>
          <w:ilvl w:val="0"/>
          <w:numId w:val="2"/>
        </w:numPr>
      </w:pPr>
      <w:r>
        <w:rPr>
          <w:b/>
        </w:rPr>
        <w:lastRenderedPageBreak/>
        <w:t xml:space="preserve">Cross Entropy: </w:t>
      </w:r>
      <w:r>
        <w:t>Implement cross entropy. Show plots of how “Cross-entropy” improves training.</w:t>
      </w:r>
    </w:p>
    <w:p w14:paraId="7CD95826" w14:textId="77777777" w:rsidR="00455734" w:rsidRDefault="00455734" w:rsidP="004D263C"/>
    <w:p w14:paraId="646F8273" w14:textId="3FDE692E" w:rsidR="00BA2ECD" w:rsidRPr="008E0B8F" w:rsidRDefault="008E0B8F" w:rsidP="004D263C">
      <w:pPr>
        <w:ind w:left="720"/>
        <w:rPr>
          <w:color w:val="C00000"/>
        </w:rPr>
      </w:pPr>
      <w:r w:rsidRPr="008E0B8F">
        <w:rPr>
          <w:color w:val="C00000"/>
        </w:rPr>
        <w:t xml:space="preserve">Using </w:t>
      </w:r>
      <w:r>
        <w:rPr>
          <w:color w:val="C00000"/>
        </w:rPr>
        <w:t xml:space="preserve">cross entropy as our cost function </w:t>
      </w:r>
      <w:r w:rsidR="004D263C">
        <w:rPr>
          <w:color w:val="C00000"/>
        </w:rPr>
        <w:t xml:space="preserve">gets rid of the chain rule term (multiplying by the gradient of the sigmoid or </w:t>
      </w:r>
      <w:proofErr w:type="spellStart"/>
      <w:r w:rsidR="004D263C">
        <w:rPr>
          <w:color w:val="C00000"/>
        </w:rPr>
        <w:t>tanh</w:t>
      </w:r>
      <w:proofErr w:type="spellEnd"/>
      <w:r w:rsidR="004D263C">
        <w:rPr>
          <w:color w:val="C00000"/>
        </w:rPr>
        <w:t>(x)) at the first step of backpropagation. This is supposed to reduce the effect of concatenating small gradients and expediting training. I</w:t>
      </w:r>
      <w:r w:rsidR="00221B78">
        <w:rPr>
          <w:color w:val="C00000"/>
        </w:rPr>
        <w:t>n our result, we</w:t>
      </w:r>
      <w:r w:rsidR="00E0261D">
        <w:rPr>
          <w:color w:val="C00000"/>
        </w:rPr>
        <w:t xml:space="preserve"> see that this results in a huge speed up in training </w:t>
      </w:r>
      <w:r w:rsidR="00107CCC">
        <w:rPr>
          <w:color w:val="C00000"/>
        </w:rPr>
        <w:t>– an accuracy of around 90% is reached before the first 100 epochs.</w:t>
      </w:r>
      <w:r w:rsidR="00CF1135">
        <w:rPr>
          <w:color w:val="C00000"/>
        </w:rPr>
        <w:t xml:space="preserve"> The effect of removing the sigmoid gradient term can be seen in the mean of dW3 – it is around twice as big compared to the </w:t>
      </w:r>
    </w:p>
    <w:p w14:paraId="17A21E81" w14:textId="1EC8E1E2" w:rsidR="00BA2ECD" w:rsidRDefault="00B93F61">
      <w:pPr>
        <w:rPr>
          <w:b/>
        </w:rPr>
      </w:pPr>
      <w:r>
        <w:rPr>
          <w:b/>
          <w:noProof/>
        </w:rPr>
        <w:drawing>
          <wp:anchor distT="0" distB="0" distL="114300" distR="114300" simplePos="0" relativeHeight="251676672" behindDoc="0" locked="0" layoutInCell="1" allowOverlap="1" wp14:anchorId="37EF461D" wp14:editId="422403E6">
            <wp:simplePos x="0" y="0"/>
            <wp:positionH relativeFrom="column">
              <wp:posOffset>2676525</wp:posOffset>
            </wp:positionH>
            <wp:positionV relativeFrom="paragraph">
              <wp:posOffset>1377578</wp:posOffset>
            </wp:positionV>
            <wp:extent cx="3937635" cy="3937635"/>
            <wp:effectExtent l="0" t="0" r="0" b="0"/>
            <wp:wrapNone/>
            <wp:docPr id="27" name="Picture 27" descr="../3-optimization/2-crossentropy/original/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ptimization/2-crossentropy/original/train-010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635" cy="39376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7696" behindDoc="0" locked="0" layoutInCell="1" allowOverlap="1" wp14:anchorId="4BB36678" wp14:editId="7AB67115">
            <wp:simplePos x="0" y="0"/>
            <wp:positionH relativeFrom="column">
              <wp:posOffset>-524510</wp:posOffset>
            </wp:positionH>
            <wp:positionV relativeFrom="paragraph">
              <wp:posOffset>1437640</wp:posOffset>
            </wp:positionV>
            <wp:extent cx="3774440" cy="3774440"/>
            <wp:effectExtent l="0" t="0" r="10160" b="10160"/>
            <wp:wrapNone/>
            <wp:docPr id="28" name="Picture 28" descr="../3-optimization/2-crossentropy/original/train-0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optimization/2-crossentropy/original/train-0050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4440" cy="37744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79744" behindDoc="0" locked="0" layoutInCell="1" allowOverlap="1" wp14:anchorId="77D9526B" wp14:editId="441D2D5D">
                <wp:simplePos x="0" y="0"/>
                <wp:positionH relativeFrom="column">
                  <wp:posOffset>1079193</wp:posOffset>
                </wp:positionH>
                <wp:positionV relativeFrom="paragraph">
                  <wp:posOffset>1096010</wp:posOffset>
                </wp:positionV>
                <wp:extent cx="1257300" cy="228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056F9C" w14:textId="77777777" w:rsidR="00122CA5" w:rsidRPr="00267FF6" w:rsidRDefault="00122CA5" w:rsidP="00122CA5">
                            <w:pPr>
                              <w:rPr>
                                <w:color w:val="C00000"/>
                              </w:rPr>
                            </w:pPr>
                            <w:r w:rsidRPr="00267FF6">
                              <w:rPr>
                                <w:color w:val="C00000"/>
                              </w:rPr>
                              <w:t>500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D9526B" id="Text Box 29" o:spid="_x0000_s1039" type="#_x0000_t202" style="position:absolute;margin-left:85pt;margin-top:86.3pt;width:99pt;height: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" filled="f" stroked="f">
                <v:textbox>
                  <w:txbxContent>
                    <w:p w14:paraId="74056F9C" w14:textId="77777777" w:rsidR="00122CA5" w:rsidRPr="00267FF6" w:rsidRDefault="00122CA5" w:rsidP="00122CA5">
                      <w:pPr>
                        <w:rPr>
                          <w:color w:val="C00000"/>
                        </w:rPr>
                      </w:pPr>
                      <w:r w:rsidRPr="00267FF6">
                        <w:rPr>
                          <w:color w:val="C00000"/>
                        </w:rPr>
                        <w:t>500 epochs</w:t>
                      </w:r>
                    </w:p>
                  </w:txbxContent>
                </v:textbox>
                <w10:wrap type="square"/>
              </v:shape>
            </w:pict>
          </mc:Fallback>
        </mc:AlternateContent>
      </w:r>
      <w:r w:rsidR="006428E4">
        <w:rPr>
          <w:b/>
          <w:noProof/>
        </w:rPr>
        <mc:AlternateContent>
          <mc:Choice Requires="wps">
            <w:drawing>
              <wp:anchor distT="0" distB="0" distL="114300" distR="114300" simplePos="0" relativeHeight="251667456" behindDoc="0" locked="0" layoutInCell="1" allowOverlap="1" wp14:anchorId="55563EC1" wp14:editId="2E6210A5">
                <wp:simplePos x="0" y="0"/>
                <wp:positionH relativeFrom="column">
                  <wp:posOffset>2336800</wp:posOffset>
                </wp:positionH>
                <wp:positionV relativeFrom="paragraph">
                  <wp:posOffset>752475</wp:posOffset>
                </wp:positionV>
                <wp:extent cx="1714500" cy="79819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145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99AF1C" w14:textId="1620B1B7" w:rsidR="008234DA" w:rsidRPr="00267FF6" w:rsidRDefault="008234DA" w:rsidP="008234DA">
                            <w:pPr>
                              <w:rPr>
                                <w:color w:val="C00000"/>
                              </w:rPr>
                            </w:pPr>
                            <w:r w:rsidRPr="00267FF6">
                              <w:rPr>
                                <w:color w:val="C00000"/>
                              </w:rPr>
                              <w:t xml:space="preserve">Activation: </w:t>
                            </w:r>
                            <w:r w:rsidR="008E0B8F" w:rsidRPr="00267FF6">
                              <w:rPr>
                                <w:color w:val="C00000"/>
                              </w:rPr>
                              <w:t>sigmoid</w:t>
                            </w:r>
                            <w:r w:rsidRPr="00267FF6">
                              <w:rPr>
                                <w:color w:val="C00000"/>
                              </w:rPr>
                              <w:t>(x)</w:t>
                            </w:r>
                          </w:p>
                          <w:p w14:paraId="72DF75F3" w14:textId="585E0FAF" w:rsidR="008234DA" w:rsidRPr="00267FF6" w:rsidRDefault="008234DA" w:rsidP="008234DA">
                            <w:pPr>
                              <w:rPr>
                                <w:b/>
                                <w:color w:val="C00000"/>
                              </w:rPr>
                            </w:pPr>
                            <w:r w:rsidRPr="00267FF6">
                              <w:rPr>
                                <w:b/>
                                <w:color w:val="C00000"/>
                              </w:rPr>
                              <w:t xml:space="preserve">Cost: </w:t>
                            </w:r>
                            <w:r w:rsidR="008E0B8F" w:rsidRPr="00267FF6">
                              <w:rPr>
                                <w:b/>
                                <w:color w:val="C00000"/>
                              </w:rPr>
                              <w:t>cross entropy</w:t>
                            </w:r>
                          </w:p>
                          <w:p w14:paraId="434FF14C" w14:textId="77777777" w:rsidR="008234DA" w:rsidRPr="00267FF6" w:rsidRDefault="008234DA" w:rsidP="008234DA">
                            <w:pPr>
                              <w:rPr>
                                <w:color w:val="C00000"/>
                              </w:rPr>
                            </w:pPr>
                            <w:r w:rsidRPr="00267FF6">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63EC1" id="Text Box 20" o:spid="_x0000_s1040" type="#_x0000_t202" style="position:absolute;margin-left:184pt;margin-top:59.25pt;width:135pt;height:6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" filled="f" stroked="f">
                <v:textbox>
                  <w:txbxContent>
                    <w:p w14:paraId="1099AF1C" w14:textId="1620B1B7" w:rsidR="008234DA" w:rsidRPr="00267FF6" w:rsidRDefault="008234DA" w:rsidP="008234DA">
                      <w:pPr>
                        <w:rPr>
                          <w:color w:val="C00000"/>
                        </w:rPr>
                      </w:pPr>
                      <w:r w:rsidRPr="00267FF6">
                        <w:rPr>
                          <w:color w:val="C00000"/>
                        </w:rPr>
                        <w:t xml:space="preserve">Activation: </w:t>
                      </w:r>
                      <w:r w:rsidR="008E0B8F" w:rsidRPr="00267FF6">
                        <w:rPr>
                          <w:color w:val="C00000"/>
                        </w:rPr>
                        <w:t>sigmoid</w:t>
                      </w:r>
                      <w:r w:rsidRPr="00267FF6">
                        <w:rPr>
                          <w:color w:val="C00000"/>
                        </w:rPr>
                        <w:t>(x)</w:t>
                      </w:r>
                    </w:p>
                    <w:p w14:paraId="72DF75F3" w14:textId="585E0FAF" w:rsidR="008234DA" w:rsidRPr="00267FF6" w:rsidRDefault="008234DA" w:rsidP="008234DA">
                      <w:pPr>
                        <w:rPr>
                          <w:b/>
                          <w:color w:val="C00000"/>
                        </w:rPr>
                      </w:pPr>
                      <w:r w:rsidRPr="00267FF6">
                        <w:rPr>
                          <w:b/>
                          <w:color w:val="C00000"/>
                        </w:rPr>
                        <w:t xml:space="preserve">Cost: </w:t>
                      </w:r>
                      <w:r w:rsidR="008E0B8F" w:rsidRPr="00267FF6">
                        <w:rPr>
                          <w:b/>
                          <w:color w:val="C00000"/>
                        </w:rPr>
                        <w:t>cross entropy</w:t>
                      </w:r>
                    </w:p>
                    <w:p w14:paraId="434FF14C" w14:textId="77777777" w:rsidR="008234DA" w:rsidRPr="00267FF6" w:rsidRDefault="008234DA" w:rsidP="008234DA">
                      <w:pPr>
                        <w:rPr>
                          <w:color w:val="C00000"/>
                        </w:rPr>
                      </w:pPr>
                      <w:r w:rsidRPr="00267FF6">
                        <w:rPr>
                          <w:color w:val="C00000"/>
                        </w:rPr>
                        <w:t>Learning rate: 1e-5</w:t>
                      </w:r>
                    </w:p>
                  </w:txbxContent>
                </v:textbox>
                <w10:wrap type="square"/>
              </v:shape>
            </w:pict>
          </mc:Fallback>
        </mc:AlternateContent>
      </w:r>
      <w:r w:rsidR="00107CCC">
        <w:rPr>
          <w:b/>
          <w:noProof/>
        </w:rPr>
        <mc:AlternateContent>
          <mc:Choice Requires="wps">
            <w:drawing>
              <wp:anchor distT="0" distB="0" distL="114300" distR="114300" simplePos="0" relativeHeight="251680768" behindDoc="0" locked="0" layoutInCell="1" allowOverlap="1" wp14:anchorId="7CAA56D2" wp14:editId="032544D7">
                <wp:simplePos x="0" y="0"/>
                <wp:positionH relativeFrom="column">
                  <wp:posOffset>4051935</wp:posOffset>
                </wp:positionH>
                <wp:positionV relativeFrom="paragraph">
                  <wp:posOffset>1097280</wp:posOffset>
                </wp:positionV>
                <wp:extent cx="1257300" cy="2286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44110D" w14:textId="77777777" w:rsidR="00122CA5" w:rsidRPr="00267FF6" w:rsidRDefault="00122CA5" w:rsidP="00122CA5">
                            <w:pPr>
                              <w:rPr>
                                <w:color w:val="C00000"/>
                              </w:rPr>
                            </w:pPr>
                            <w:r w:rsidRPr="00267FF6">
                              <w:rPr>
                                <w:color w:val="C00000"/>
                              </w:rPr>
                              <w:t>1000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A56D2" id="Text Box 30" o:spid="_x0000_s1041" type="#_x0000_t202" style="position:absolute;margin-left:319.05pt;margin-top:86.4pt;width:99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" filled="f" stroked="f">
                <v:textbox>
                  <w:txbxContent>
                    <w:p w14:paraId="4944110D" w14:textId="77777777" w:rsidR="00122CA5" w:rsidRPr="00267FF6" w:rsidRDefault="00122CA5" w:rsidP="00122CA5">
                      <w:pPr>
                        <w:rPr>
                          <w:color w:val="C00000"/>
                        </w:rPr>
                      </w:pPr>
                      <w:r w:rsidRPr="00267FF6">
                        <w:rPr>
                          <w:color w:val="C00000"/>
                        </w:rPr>
                        <w:t>1000 epochs</w:t>
                      </w:r>
                    </w:p>
                  </w:txbxContent>
                </v:textbox>
                <w10:wrap type="square"/>
              </v:shape>
            </w:pict>
          </mc:Fallback>
        </mc:AlternateContent>
      </w:r>
      <w:r w:rsidR="00BA2ECD">
        <w:rPr>
          <w:b/>
        </w:rPr>
        <w:br w:type="page"/>
      </w:r>
    </w:p>
    <w:p w14:paraId="483C4295" w14:textId="0E14DC00" w:rsidR="00455734" w:rsidRDefault="00736D0A" w:rsidP="007B3FD9">
      <w:pPr>
        <w:pStyle w:val="ListParagraph"/>
        <w:numPr>
          <w:ilvl w:val="0"/>
          <w:numId w:val="2"/>
        </w:numPr>
      </w:pPr>
      <w:proofErr w:type="spellStart"/>
      <w:r w:rsidRPr="00736D0A">
        <w:rPr>
          <w:b/>
        </w:rPr>
        <w:lastRenderedPageBreak/>
        <w:t>ReLU</w:t>
      </w:r>
      <w:proofErr w:type="spellEnd"/>
      <w:r w:rsidRPr="00736D0A">
        <w:rPr>
          <w:b/>
        </w:rPr>
        <w:t>:</w:t>
      </w:r>
      <w:r>
        <w:t xml:space="preserve"> Implement rectified linear units and justify why they may be better. Show plots. Hint: what is the derivative of </w:t>
      </w:r>
      <w:proofErr w:type="spellStart"/>
      <w:r>
        <w:t>relu</w:t>
      </w:r>
      <w:proofErr w:type="spellEnd"/>
      <w:r>
        <w:t xml:space="preserve">(x)? </w:t>
      </w:r>
      <w:r w:rsidR="0023716F">
        <w:t xml:space="preserve">Did any of your neurons “die”? </w:t>
      </w:r>
      <w:r w:rsidR="007406BA">
        <w:t xml:space="preserve">What do dead neurons look like in the visualizations? </w:t>
      </w:r>
      <w:r w:rsidR="0023716F">
        <w:t>How can we “fix” dead neurons?</w:t>
      </w:r>
    </w:p>
    <w:p w14:paraId="790C22D1" w14:textId="78135974" w:rsidR="0044490C" w:rsidRDefault="00FE6953" w:rsidP="00455734">
      <w:pPr>
        <w:pStyle w:val="ListParagraph"/>
      </w:pPr>
      <w:r>
        <w:rPr>
          <w:noProof/>
        </w:rPr>
        <w:drawing>
          <wp:anchor distT="0" distB="0" distL="114300" distR="114300" simplePos="0" relativeHeight="251650046" behindDoc="0" locked="0" layoutInCell="1" allowOverlap="1" wp14:anchorId="195BBB9E" wp14:editId="47CE96BD">
            <wp:simplePos x="0" y="0"/>
            <wp:positionH relativeFrom="column">
              <wp:posOffset>1426538</wp:posOffset>
            </wp:positionH>
            <wp:positionV relativeFrom="paragraph">
              <wp:posOffset>177800</wp:posOffset>
            </wp:positionV>
            <wp:extent cx="4796856" cy="4796856"/>
            <wp:effectExtent l="0" t="0" r="3810" b="3810"/>
            <wp:wrapNone/>
            <wp:docPr id="24" name="Picture 24" descr="../3-optimization/3-relu/relu/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optimization/3-relu/relu/train-010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856" cy="4796856"/>
                    </a:xfrm>
                    <a:prstGeom prst="rect">
                      <a:avLst/>
                    </a:prstGeom>
                    <a:noFill/>
                    <a:ln>
                      <a:noFill/>
                    </a:ln>
                  </pic:spPr>
                </pic:pic>
              </a:graphicData>
            </a:graphic>
            <wp14:sizeRelH relativeFrom="page">
              <wp14:pctWidth>0</wp14:pctWidth>
            </wp14:sizeRelH>
            <wp14:sizeRelV relativeFrom="page">
              <wp14:pctHeight>0</wp14:pctHeight>
            </wp14:sizeRelV>
          </wp:anchor>
        </w:drawing>
      </w:r>
      <w:r w:rsidR="00B93F61">
        <w:rPr>
          <w:noProof/>
        </w:rPr>
        <w:drawing>
          <wp:anchor distT="0" distB="0" distL="114300" distR="114300" simplePos="0" relativeHeight="251703296" behindDoc="0" locked="0" layoutInCell="1" allowOverlap="1" wp14:anchorId="3B5A09C7" wp14:editId="5B79B810">
            <wp:simplePos x="0" y="0"/>
            <wp:positionH relativeFrom="column">
              <wp:posOffset>1536700</wp:posOffset>
            </wp:positionH>
            <wp:positionV relativeFrom="paragraph">
              <wp:posOffset>172720</wp:posOffset>
            </wp:positionV>
            <wp:extent cx="4796856" cy="4796856"/>
            <wp:effectExtent l="0" t="0" r="3810" b="3810"/>
            <wp:wrapNone/>
            <wp:docPr id="19" name="Picture 19" descr="../3-optimization/3-relu/relu/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optimization/3-relu/relu/train-010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856" cy="47968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A6EA5" w14:textId="64F1A78C" w:rsidR="00B93F61" w:rsidRDefault="00B93F61" w:rsidP="00455734">
      <w:pPr>
        <w:pStyle w:val="ListParagraph"/>
      </w:pPr>
    </w:p>
    <w:p w14:paraId="068061D9" w14:textId="2BE4A611" w:rsidR="00B93F61" w:rsidRDefault="00B93F61" w:rsidP="00455734">
      <w:pPr>
        <w:pStyle w:val="ListParagraph"/>
      </w:pPr>
      <w:r>
        <w:rPr>
          <w:b/>
          <w:noProof/>
        </w:rPr>
        <mc:AlternateContent>
          <mc:Choice Requires="wps">
            <w:drawing>
              <wp:anchor distT="0" distB="0" distL="114300" distR="114300" simplePos="0" relativeHeight="251670528" behindDoc="0" locked="0" layoutInCell="1" allowOverlap="1" wp14:anchorId="6125CBC2" wp14:editId="679721C4">
                <wp:simplePos x="0" y="0"/>
                <wp:positionH relativeFrom="column">
                  <wp:posOffset>390525</wp:posOffset>
                </wp:positionH>
                <wp:positionV relativeFrom="paragraph">
                  <wp:posOffset>64770</wp:posOffset>
                </wp:positionV>
                <wp:extent cx="1714500" cy="79819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7145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1979F7" w14:textId="2A11463D" w:rsidR="007461FC" w:rsidRPr="004272EF" w:rsidRDefault="007461FC" w:rsidP="007461FC">
                            <w:pPr>
                              <w:rPr>
                                <w:b/>
                                <w:color w:val="C00000"/>
                              </w:rPr>
                            </w:pPr>
                            <w:r w:rsidRPr="004272EF">
                              <w:rPr>
                                <w:b/>
                                <w:color w:val="C00000"/>
                              </w:rPr>
                              <w:t xml:space="preserve">Activation: </w:t>
                            </w:r>
                            <w:proofErr w:type="spellStart"/>
                            <w:r w:rsidRPr="004272EF">
                              <w:rPr>
                                <w:b/>
                                <w:color w:val="C00000"/>
                              </w:rPr>
                              <w:t>relu</w:t>
                            </w:r>
                            <w:proofErr w:type="spellEnd"/>
                            <w:r w:rsidRPr="004272EF">
                              <w:rPr>
                                <w:b/>
                                <w:color w:val="C00000"/>
                              </w:rPr>
                              <w:t>(x)</w:t>
                            </w:r>
                          </w:p>
                          <w:p w14:paraId="6268DD22" w14:textId="35D9E63F" w:rsidR="007461FC" w:rsidRPr="004272EF" w:rsidRDefault="007461FC" w:rsidP="007461FC">
                            <w:pPr>
                              <w:rPr>
                                <w:color w:val="C00000"/>
                              </w:rPr>
                            </w:pPr>
                            <w:r w:rsidRPr="004272EF">
                              <w:rPr>
                                <w:color w:val="C00000"/>
                              </w:rPr>
                              <w:t>Cost: MSE</w:t>
                            </w:r>
                          </w:p>
                          <w:p w14:paraId="6BF84A79" w14:textId="77777777" w:rsidR="007461FC" w:rsidRPr="004272EF" w:rsidRDefault="007461FC" w:rsidP="007461FC">
                            <w:pPr>
                              <w:rPr>
                                <w:color w:val="C00000"/>
                              </w:rPr>
                            </w:pPr>
                            <w:r w:rsidRPr="004272EF">
                              <w:rPr>
                                <w:color w:val="C00000"/>
                              </w:rPr>
                              <w:t>Epoch: 1000</w:t>
                            </w:r>
                          </w:p>
                          <w:p w14:paraId="2F4DFE17" w14:textId="77777777" w:rsidR="007461FC" w:rsidRPr="004272EF" w:rsidRDefault="007461FC" w:rsidP="007461FC">
                            <w:pPr>
                              <w:rPr>
                                <w:color w:val="C00000"/>
                              </w:rPr>
                            </w:pPr>
                            <w:r w:rsidRPr="004272EF">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CBC2" id="Text Box 22" o:spid="_x0000_s1042" type="#_x0000_t202" style="position:absolute;left:0;text-align:left;margin-left:30.75pt;margin-top:5.1pt;width:135pt;height:6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" filled="f" stroked="f">
                <v:textbox>
                  <w:txbxContent>
                    <w:p w14:paraId="6E1979F7" w14:textId="2A11463D" w:rsidR="007461FC" w:rsidRPr="004272EF" w:rsidRDefault="007461FC" w:rsidP="007461FC">
                      <w:pPr>
                        <w:rPr>
                          <w:b/>
                          <w:color w:val="C00000"/>
                        </w:rPr>
                      </w:pPr>
                      <w:r w:rsidRPr="004272EF">
                        <w:rPr>
                          <w:b/>
                          <w:color w:val="C00000"/>
                        </w:rPr>
                        <w:t xml:space="preserve">Activation: </w:t>
                      </w:r>
                      <w:proofErr w:type="spellStart"/>
                      <w:r w:rsidRPr="004272EF">
                        <w:rPr>
                          <w:b/>
                          <w:color w:val="C00000"/>
                        </w:rPr>
                        <w:t>relu</w:t>
                      </w:r>
                      <w:proofErr w:type="spellEnd"/>
                      <w:r w:rsidRPr="004272EF">
                        <w:rPr>
                          <w:b/>
                          <w:color w:val="C00000"/>
                        </w:rPr>
                        <w:t>(x)</w:t>
                      </w:r>
                    </w:p>
                    <w:p w14:paraId="6268DD22" w14:textId="35D9E63F" w:rsidR="007461FC" w:rsidRPr="004272EF" w:rsidRDefault="007461FC" w:rsidP="007461FC">
                      <w:pPr>
                        <w:rPr>
                          <w:color w:val="C00000"/>
                        </w:rPr>
                      </w:pPr>
                      <w:r w:rsidRPr="004272EF">
                        <w:rPr>
                          <w:color w:val="C00000"/>
                        </w:rPr>
                        <w:t>Cost: MSE</w:t>
                      </w:r>
                    </w:p>
                    <w:p w14:paraId="6BF84A79" w14:textId="77777777" w:rsidR="007461FC" w:rsidRPr="004272EF" w:rsidRDefault="007461FC" w:rsidP="007461FC">
                      <w:pPr>
                        <w:rPr>
                          <w:color w:val="C00000"/>
                        </w:rPr>
                      </w:pPr>
                      <w:r w:rsidRPr="004272EF">
                        <w:rPr>
                          <w:color w:val="C00000"/>
                        </w:rPr>
                        <w:t>Epoch: 1000</w:t>
                      </w:r>
                    </w:p>
                    <w:p w14:paraId="2F4DFE17" w14:textId="77777777" w:rsidR="007461FC" w:rsidRPr="004272EF" w:rsidRDefault="007461FC" w:rsidP="007461FC">
                      <w:pPr>
                        <w:rPr>
                          <w:color w:val="C00000"/>
                        </w:rPr>
                      </w:pPr>
                      <w:r w:rsidRPr="004272EF">
                        <w:rPr>
                          <w:color w:val="C00000"/>
                        </w:rPr>
                        <w:t>Learning rate: 1e-5</w:t>
                      </w:r>
                    </w:p>
                  </w:txbxContent>
                </v:textbox>
                <w10:wrap type="square"/>
              </v:shape>
            </w:pict>
          </mc:Fallback>
        </mc:AlternateContent>
      </w:r>
    </w:p>
    <w:p w14:paraId="0636692C" w14:textId="77777777" w:rsidR="00B93F61" w:rsidRDefault="00B93F61" w:rsidP="00455734">
      <w:pPr>
        <w:pStyle w:val="ListParagraph"/>
      </w:pPr>
    </w:p>
    <w:p w14:paraId="706D7E52" w14:textId="77777777" w:rsidR="00B93F61" w:rsidRDefault="00B93F61" w:rsidP="00455734">
      <w:pPr>
        <w:pStyle w:val="ListParagraph"/>
      </w:pPr>
    </w:p>
    <w:p w14:paraId="3393F89D" w14:textId="77777777" w:rsidR="00B93F61" w:rsidRDefault="00B93F61" w:rsidP="00455734">
      <w:pPr>
        <w:pStyle w:val="ListParagraph"/>
      </w:pPr>
    </w:p>
    <w:p w14:paraId="4EB57D5F" w14:textId="77777777" w:rsidR="00B93F61" w:rsidRDefault="00B93F61" w:rsidP="00455734">
      <w:pPr>
        <w:pStyle w:val="ListParagraph"/>
      </w:pPr>
    </w:p>
    <w:p w14:paraId="2397734A" w14:textId="77777777" w:rsidR="00B93F61" w:rsidRDefault="00B93F61" w:rsidP="00455734">
      <w:pPr>
        <w:pStyle w:val="ListParagraph"/>
      </w:pPr>
    </w:p>
    <w:p w14:paraId="042EA631" w14:textId="77777777" w:rsidR="00B93F61" w:rsidRDefault="00B93F61" w:rsidP="00455734">
      <w:pPr>
        <w:pStyle w:val="ListParagraph"/>
      </w:pPr>
    </w:p>
    <w:p w14:paraId="0CAA6425" w14:textId="77777777" w:rsidR="00B93F61" w:rsidRDefault="00B93F61" w:rsidP="00455734">
      <w:pPr>
        <w:pStyle w:val="ListParagraph"/>
      </w:pPr>
    </w:p>
    <w:p w14:paraId="7FD097B6" w14:textId="77777777" w:rsidR="00B93F61" w:rsidRDefault="00B93F61" w:rsidP="00455734">
      <w:pPr>
        <w:pStyle w:val="ListParagraph"/>
      </w:pPr>
    </w:p>
    <w:p w14:paraId="00590AC5" w14:textId="77777777" w:rsidR="00B93F61" w:rsidRDefault="00B93F61" w:rsidP="00455734">
      <w:pPr>
        <w:pStyle w:val="ListParagraph"/>
      </w:pPr>
    </w:p>
    <w:p w14:paraId="72FEDF89" w14:textId="77777777" w:rsidR="00B93F61" w:rsidRDefault="00B93F61" w:rsidP="00455734">
      <w:pPr>
        <w:pStyle w:val="ListParagraph"/>
      </w:pPr>
    </w:p>
    <w:p w14:paraId="36D27EE9" w14:textId="77777777" w:rsidR="00B93F61" w:rsidRDefault="00B93F61" w:rsidP="00455734">
      <w:pPr>
        <w:pStyle w:val="ListParagraph"/>
      </w:pPr>
    </w:p>
    <w:p w14:paraId="445B8756" w14:textId="77777777" w:rsidR="00B93F61" w:rsidRDefault="00B93F61" w:rsidP="00455734">
      <w:pPr>
        <w:pStyle w:val="ListParagraph"/>
      </w:pPr>
    </w:p>
    <w:p w14:paraId="0663CE27" w14:textId="77777777" w:rsidR="00B93F61" w:rsidRDefault="00B93F61" w:rsidP="00455734">
      <w:pPr>
        <w:pStyle w:val="ListParagraph"/>
      </w:pPr>
    </w:p>
    <w:p w14:paraId="72F780BE" w14:textId="77777777" w:rsidR="00A60218" w:rsidRDefault="00A60218" w:rsidP="00455734">
      <w:pPr>
        <w:pStyle w:val="ListParagraph"/>
      </w:pPr>
    </w:p>
    <w:p w14:paraId="5F395B26" w14:textId="77777777" w:rsidR="00A60218" w:rsidRDefault="00A60218" w:rsidP="00455734">
      <w:pPr>
        <w:pStyle w:val="ListParagraph"/>
      </w:pPr>
    </w:p>
    <w:p w14:paraId="366ABBC3" w14:textId="77777777" w:rsidR="00A60218" w:rsidRDefault="00A60218" w:rsidP="00455734">
      <w:pPr>
        <w:pStyle w:val="ListParagraph"/>
      </w:pPr>
    </w:p>
    <w:p w14:paraId="37B20474" w14:textId="77777777" w:rsidR="00A60218" w:rsidRDefault="00A60218" w:rsidP="00455734">
      <w:pPr>
        <w:pStyle w:val="ListParagraph"/>
      </w:pPr>
    </w:p>
    <w:p w14:paraId="43619D19" w14:textId="77777777" w:rsidR="00A60218" w:rsidRDefault="00A60218" w:rsidP="00455734">
      <w:pPr>
        <w:pStyle w:val="ListParagraph"/>
      </w:pPr>
    </w:p>
    <w:p w14:paraId="12D4A273" w14:textId="77777777" w:rsidR="00A60218" w:rsidRDefault="00A60218" w:rsidP="00455734">
      <w:pPr>
        <w:pStyle w:val="ListParagraph"/>
      </w:pPr>
    </w:p>
    <w:p w14:paraId="0268CB81" w14:textId="77777777" w:rsidR="00A60218" w:rsidRDefault="00A60218" w:rsidP="00455734">
      <w:pPr>
        <w:pStyle w:val="ListParagraph"/>
      </w:pPr>
    </w:p>
    <w:p w14:paraId="0953D069" w14:textId="77777777" w:rsidR="00A60218" w:rsidRDefault="00A60218" w:rsidP="00455734">
      <w:pPr>
        <w:pStyle w:val="ListParagraph"/>
      </w:pPr>
    </w:p>
    <w:p w14:paraId="6F6EF6A1" w14:textId="77777777" w:rsidR="00A60218" w:rsidRDefault="00A60218" w:rsidP="00455734">
      <w:pPr>
        <w:pStyle w:val="ListParagraph"/>
      </w:pPr>
    </w:p>
    <w:p w14:paraId="0EF86EF3" w14:textId="77777777" w:rsidR="00A60218" w:rsidRDefault="00A60218" w:rsidP="00455734">
      <w:pPr>
        <w:pStyle w:val="ListParagraph"/>
      </w:pPr>
    </w:p>
    <w:p w14:paraId="6BC51D31" w14:textId="77777777" w:rsidR="00A60218" w:rsidRDefault="00A60218" w:rsidP="00455734">
      <w:pPr>
        <w:pStyle w:val="ListParagraph"/>
      </w:pPr>
    </w:p>
    <w:p w14:paraId="03FDD47E" w14:textId="77777777" w:rsidR="00A60218" w:rsidRDefault="00A60218" w:rsidP="00455734">
      <w:pPr>
        <w:pStyle w:val="ListParagraph"/>
      </w:pPr>
    </w:p>
    <w:p w14:paraId="3BCDAAA2" w14:textId="77777777" w:rsidR="00A60218" w:rsidRDefault="00A60218" w:rsidP="00455734">
      <w:pPr>
        <w:pStyle w:val="ListParagraph"/>
      </w:pPr>
    </w:p>
    <w:p w14:paraId="5C17DFEB" w14:textId="77777777" w:rsidR="00A60218" w:rsidRDefault="00A60218" w:rsidP="00455734">
      <w:pPr>
        <w:pStyle w:val="ListParagraph"/>
      </w:pPr>
    </w:p>
    <w:p w14:paraId="3DE874D3" w14:textId="77777777" w:rsidR="00B93F61" w:rsidRDefault="00B93F61" w:rsidP="00455734">
      <w:pPr>
        <w:pStyle w:val="ListParagraph"/>
      </w:pPr>
    </w:p>
    <w:p w14:paraId="7D7FB1A7" w14:textId="26CF49C2" w:rsidR="007B3FD9" w:rsidRDefault="007B3FD9" w:rsidP="00455734">
      <w:pPr>
        <w:pStyle w:val="ListParagraph"/>
      </w:pPr>
      <w:r>
        <w:t>Resources used:</w:t>
      </w:r>
    </w:p>
    <w:p w14:paraId="7A019774" w14:textId="673A0FC8" w:rsidR="00916F34" w:rsidRDefault="001E20F5" w:rsidP="00916F34">
      <w:pPr>
        <w:ind w:left="720"/>
      </w:pPr>
      <w:hyperlink r:id="rId25" w:history="1">
        <w:r w:rsidR="00916F34" w:rsidRPr="0074169C">
          <w:rPr>
            <w:rStyle w:val="Hyperlink"/>
          </w:rPr>
          <w:t>https://stats.stackexchange.com/questions/273927/when-using-relu-is-it-normal-for-the-activations-to-go-up-at-each-layer/273933</w:t>
        </w:r>
      </w:hyperlink>
    </w:p>
    <w:p w14:paraId="2A1C2A03" w14:textId="77777777" w:rsidR="00916F34" w:rsidRDefault="00916F34" w:rsidP="00455734">
      <w:pPr>
        <w:pStyle w:val="ListParagraph"/>
      </w:pPr>
    </w:p>
    <w:p w14:paraId="1AAD4EAC" w14:textId="464A0DE6" w:rsidR="00EE5D94" w:rsidRPr="00EE5D94" w:rsidRDefault="00A70BE5" w:rsidP="00EE5D94">
      <w:pPr>
        <w:pStyle w:val="ListParagraph"/>
        <w:rPr>
          <w:color w:val="C00000"/>
        </w:rPr>
      </w:pPr>
      <w:r>
        <w:rPr>
          <w:color w:val="C00000"/>
        </w:rPr>
        <w:t xml:space="preserve">The </w:t>
      </w:r>
      <w:proofErr w:type="spellStart"/>
      <w:r>
        <w:rPr>
          <w:color w:val="C00000"/>
        </w:rPr>
        <w:t>ReLU</w:t>
      </w:r>
      <w:proofErr w:type="spellEnd"/>
      <w:r>
        <w:rPr>
          <w:color w:val="C00000"/>
        </w:rPr>
        <w:t xml:space="preserve"> activation function’s major advantage</w:t>
      </w:r>
      <w:r w:rsidR="00A25238">
        <w:rPr>
          <w:color w:val="C00000"/>
        </w:rPr>
        <w:t xml:space="preserve"> over</w:t>
      </w:r>
      <w:r>
        <w:rPr>
          <w:color w:val="C00000"/>
        </w:rPr>
        <w:t xml:space="preserve"> </w:t>
      </w:r>
      <w:proofErr w:type="spellStart"/>
      <w:r>
        <w:rPr>
          <w:color w:val="C00000"/>
        </w:rPr>
        <w:t>tanh</w:t>
      </w:r>
      <w:proofErr w:type="spellEnd"/>
      <w:r>
        <w:rPr>
          <w:color w:val="C00000"/>
        </w:rPr>
        <w:t>(x) and sigmoid(x) is in its simplicity. S</w:t>
      </w:r>
      <w:r w:rsidR="00EE5D94">
        <w:rPr>
          <w:color w:val="C00000"/>
        </w:rPr>
        <w:t xml:space="preserve">igmoid and </w:t>
      </w:r>
      <w:proofErr w:type="spellStart"/>
      <w:r w:rsidR="00EE5D94">
        <w:rPr>
          <w:color w:val="C00000"/>
        </w:rPr>
        <w:t>tanh</w:t>
      </w:r>
      <w:proofErr w:type="spellEnd"/>
      <w:r>
        <w:rPr>
          <w:color w:val="C00000"/>
        </w:rPr>
        <w:t xml:space="preserve"> both require function evaluations with exponentials for both the activation and the gradient, whereas </w:t>
      </w:r>
      <w:proofErr w:type="spellStart"/>
      <w:r>
        <w:rPr>
          <w:color w:val="C00000"/>
        </w:rPr>
        <w:t>ReLU’s</w:t>
      </w:r>
      <w:proofErr w:type="spellEnd"/>
      <w:r>
        <w:rPr>
          <w:color w:val="C00000"/>
        </w:rPr>
        <w:t xml:space="preserve"> activation is just a simple if/else statement and its gradient is an indicator function. This results in </w:t>
      </w:r>
      <w:r w:rsidR="00686EA9">
        <w:rPr>
          <w:color w:val="C00000"/>
        </w:rPr>
        <w:t>noticeably</w:t>
      </w:r>
      <w:r>
        <w:rPr>
          <w:color w:val="C00000"/>
        </w:rPr>
        <w:t xml:space="preserve"> faster iterations compared to the other two activations.</w:t>
      </w:r>
      <w:r w:rsidR="009E5410">
        <w:rPr>
          <w:color w:val="C00000"/>
        </w:rPr>
        <w:t xml:space="preserve"> In addition, the higher gradient values result in faster convergence as well – we see in the weight update matrices that the means of the weight updates are around 5 times bigger than the sigmoid activation across the board.</w:t>
      </w:r>
    </w:p>
    <w:p w14:paraId="7DC6E5D2" w14:textId="66A00E29" w:rsidR="004F2E30" w:rsidRPr="0044490C" w:rsidRDefault="004F2E30" w:rsidP="0044490C">
      <w:pPr>
        <w:rPr>
          <w:color w:val="C00000"/>
        </w:rPr>
      </w:pPr>
    </w:p>
    <w:p w14:paraId="12069FBC" w14:textId="77777777" w:rsidR="009E5410" w:rsidRDefault="009E5410">
      <w:pPr>
        <w:rPr>
          <w:color w:val="C00000"/>
        </w:rPr>
      </w:pPr>
      <w:r>
        <w:rPr>
          <w:color w:val="C00000"/>
        </w:rPr>
        <w:br w:type="page"/>
      </w:r>
    </w:p>
    <w:p w14:paraId="526BA66B" w14:textId="22041782" w:rsidR="004F2E30" w:rsidRDefault="004F2E30" w:rsidP="008E0B8F">
      <w:pPr>
        <w:pStyle w:val="ListParagraph"/>
        <w:rPr>
          <w:color w:val="C00000"/>
        </w:rPr>
      </w:pPr>
      <w:r>
        <w:rPr>
          <w:color w:val="C00000"/>
        </w:rPr>
        <w:lastRenderedPageBreak/>
        <w:t>“Dead”</w:t>
      </w:r>
      <w:r w:rsidR="0044490C">
        <w:rPr>
          <w:color w:val="C00000"/>
        </w:rPr>
        <w:t xml:space="preserve"> neurons form when a</w:t>
      </w:r>
      <w:r w:rsidR="00686EA9">
        <w:rPr>
          <w:color w:val="C00000"/>
        </w:rPr>
        <w:t xml:space="preserve"> neuron’s weights update in a way that results in a 0 activation for all inputs. If this happens</w:t>
      </w:r>
      <w:r w:rsidR="007061BB">
        <w:rPr>
          <w:color w:val="C00000"/>
        </w:rPr>
        <w:t xml:space="preserve">, since the gradient of the </w:t>
      </w:r>
      <w:proofErr w:type="spellStart"/>
      <w:r w:rsidR="007061BB">
        <w:rPr>
          <w:color w:val="C00000"/>
        </w:rPr>
        <w:t>ReLU</w:t>
      </w:r>
      <w:proofErr w:type="spellEnd"/>
      <w:r w:rsidR="007061BB">
        <w:rPr>
          <w:color w:val="C00000"/>
        </w:rPr>
        <w:t xml:space="preserve"> is an indicator function for whether the activation value is nonzero, every gradient flowing through that neuron from that point forward will be 0. On the visu</w:t>
      </w:r>
      <w:r w:rsidR="00BD2F86">
        <w:rPr>
          <w:color w:val="C00000"/>
        </w:rPr>
        <w:t>alizations, this will appear as a pixel that is always black on the weight updates.</w:t>
      </w:r>
    </w:p>
    <w:p w14:paraId="4CC1B8C8" w14:textId="77777777" w:rsidR="00BD2F86" w:rsidRDefault="00BD2F86" w:rsidP="008E0B8F">
      <w:pPr>
        <w:pStyle w:val="ListParagraph"/>
        <w:rPr>
          <w:color w:val="C00000"/>
        </w:rPr>
      </w:pPr>
    </w:p>
    <w:p w14:paraId="65E29AC6" w14:textId="5D9FDA9E" w:rsidR="00BD2F86" w:rsidRDefault="0082379F" w:rsidP="008E0B8F">
      <w:pPr>
        <w:pStyle w:val="ListParagraph"/>
        <w:rPr>
          <w:color w:val="C00000"/>
        </w:rPr>
      </w:pPr>
      <w:r>
        <w:rPr>
          <w:color w:val="C00000"/>
        </w:rPr>
        <w:t xml:space="preserve">Unfortunately, for some reason, I could not get my neurons to die. I even tried </w:t>
      </w:r>
      <w:r w:rsidR="008A3B76">
        <w:rPr>
          <w:color w:val="C00000"/>
        </w:rPr>
        <w:t xml:space="preserve">to </w:t>
      </w:r>
      <w:r w:rsidR="00B30122">
        <w:rPr>
          <w:color w:val="C00000"/>
        </w:rPr>
        <w:t xml:space="preserve">force dead neurons by manually inserting an entire row of 0 activations in the middle of training, I still didn’t observe any dark pixels in the </w:t>
      </w:r>
      <w:proofErr w:type="spellStart"/>
      <w:r w:rsidR="00B30122">
        <w:rPr>
          <w:color w:val="C00000"/>
        </w:rPr>
        <w:t>dW</w:t>
      </w:r>
      <w:proofErr w:type="spellEnd"/>
      <w:r w:rsidR="00B30122">
        <w:rPr>
          <w:color w:val="C00000"/>
        </w:rPr>
        <w:t xml:space="preserve"> matrices.</w:t>
      </w:r>
    </w:p>
    <w:p w14:paraId="6715A2B1" w14:textId="00402DB4" w:rsidR="004F2E30" w:rsidRDefault="004F2E30" w:rsidP="008E0B8F">
      <w:pPr>
        <w:pStyle w:val="ListParagraph"/>
        <w:rPr>
          <w:color w:val="C00000"/>
        </w:rPr>
      </w:pPr>
    </w:p>
    <w:p w14:paraId="1C1010E2" w14:textId="230D4824" w:rsidR="004F2E30" w:rsidRPr="004F2E30" w:rsidRDefault="004F2E30" w:rsidP="008E0B8F">
      <w:pPr>
        <w:pStyle w:val="ListParagraph"/>
        <w:rPr>
          <w:rFonts w:asciiTheme="majorHAnsi" w:eastAsiaTheme="majorEastAsia" w:hAnsiTheme="majorHAnsi" w:cstheme="majorBidi"/>
          <w:color w:val="C00000"/>
          <w:sz w:val="32"/>
          <w:szCs w:val="32"/>
        </w:rPr>
      </w:pPr>
      <w:r>
        <w:rPr>
          <w:color w:val="C00000"/>
        </w:rPr>
        <w:t xml:space="preserve">We can fix “dead” neurons </w:t>
      </w:r>
      <w:r w:rsidR="005B1DB0">
        <w:rPr>
          <w:color w:val="C00000"/>
        </w:rPr>
        <w:t xml:space="preserve">by </w:t>
      </w:r>
      <w:r>
        <w:rPr>
          <w:color w:val="C00000"/>
        </w:rPr>
        <w:t xml:space="preserve">using Leaky </w:t>
      </w:r>
      <w:proofErr w:type="spellStart"/>
      <w:r>
        <w:rPr>
          <w:color w:val="C00000"/>
        </w:rPr>
        <w:t>ReLU</w:t>
      </w:r>
      <w:proofErr w:type="spellEnd"/>
      <w:r>
        <w:rPr>
          <w:color w:val="C00000"/>
        </w:rPr>
        <w:t xml:space="preserve">, where the floor for the gradient is set to a small value like 0.01 instead of 0. This allows neurons that have </w:t>
      </w:r>
      <w:r w:rsidR="0044490C">
        <w:rPr>
          <w:color w:val="C00000"/>
        </w:rPr>
        <w:t>“died” a chance to recover with a small positive gradient.</w:t>
      </w:r>
    </w:p>
    <w:p w14:paraId="142DF774" w14:textId="68F28847" w:rsidR="002C6BF1" w:rsidRDefault="002C6BF1">
      <w:pPr>
        <w:rPr>
          <w:rFonts w:asciiTheme="majorHAnsi" w:eastAsiaTheme="majorEastAsia" w:hAnsiTheme="majorHAnsi" w:cstheme="majorBidi"/>
          <w:color w:val="2E74B5" w:themeColor="accent1" w:themeShade="BF"/>
          <w:sz w:val="32"/>
          <w:szCs w:val="32"/>
        </w:rPr>
      </w:pPr>
      <w:r>
        <w:br w:type="page"/>
      </w:r>
    </w:p>
    <w:p w14:paraId="186FDC47" w14:textId="5550B49E" w:rsidR="00570533" w:rsidRDefault="00570533" w:rsidP="008C5EC6">
      <w:pPr>
        <w:pStyle w:val="Heading1"/>
      </w:pPr>
      <w:r>
        <w:lastRenderedPageBreak/>
        <w:t>4. Understanding the weights (7 points)</w:t>
      </w:r>
    </w:p>
    <w:p w14:paraId="3623D918" w14:textId="24990216" w:rsidR="007406BA" w:rsidRDefault="00570533" w:rsidP="008C5EC6">
      <w:r>
        <w:t xml:space="preserve">Looking at the visualizations of the activations, weights and weight updates, explain what each plot means. </w:t>
      </w:r>
      <w:r w:rsidR="00FB1557">
        <w:t>Refer to the images in the “train” subfolder.</w:t>
      </w:r>
      <w:r w:rsidR="00175822">
        <w:t xml:space="preserve"> Don’t forget to delete or rename old runs.</w:t>
      </w:r>
    </w:p>
    <w:p w14:paraId="74805913" w14:textId="77777777" w:rsidR="00C70FDF" w:rsidRDefault="00C70FDF" w:rsidP="008C5EC6"/>
    <w:p w14:paraId="3410E4D3" w14:textId="610B4FDE" w:rsidR="007A66F8" w:rsidRDefault="007A66F8" w:rsidP="008C5EC6">
      <w:r>
        <w:t>- How do the visualizations</w:t>
      </w:r>
      <w:r w:rsidR="00E066D8">
        <w:t>/plots</w:t>
      </w:r>
      <w:r>
        <w:t xml:space="preserve"> differ for </w:t>
      </w:r>
      <w:proofErr w:type="spellStart"/>
      <w:r>
        <w:t>Tanh</w:t>
      </w:r>
      <w:proofErr w:type="spellEnd"/>
      <w:r>
        <w:t xml:space="preserve">, </w:t>
      </w:r>
      <w:proofErr w:type="spellStart"/>
      <w:r>
        <w:t>ReLU</w:t>
      </w:r>
      <w:proofErr w:type="spellEnd"/>
      <w:r>
        <w:t xml:space="preserve"> and cross entropy?</w:t>
      </w:r>
    </w:p>
    <w:p w14:paraId="47617F28" w14:textId="056450E7" w:rsidR="00C70FDF" w:rsidRDefault="00C70FDF" w:rsidP="008C5EC6">
      <w:pPr>
        <w:rPr>
          <w:color w:val="C00000"/>
        </w:rPr>
      </w:pPr>
      <w:proofErr w:type="spellStart"/>
      <w:r>
        <w:rPr>
          <w:color w:val="C00000"/>
        </w:rPr>
        <w:t>Tanh</w:t>
      </w:r>
      <w:proofErr w:type="spellEnd"/>
      <w:r>
        <w:rPr>
          <w:color w:val="C00000"/>
        </w:rPr>
        <w:t>:</w:t>
      </w:r>
    </w:p>
    <w:p w14:paraId="05EB8305" w14:textId="77777777" w:rsidR="00406E19" w:rsidRDefault="00406E19" w:rsidP="008C5EC6"/>
    <w:p w14:paraId="38C2E0D4" w14:textId="7C02DC99" w:rsidR="007406BA" w:rsidRDefault="007406BA" w:rsidP="008C5EC6">
      <w:r>
        <w:t xml:space="preserve">- </w:t>
      </w:r>
      <w:r w:rsidR="00570533">
        <w:t xml:space="preserve">How does the </w:t>
      </w:r>
      <w:r w:rsidR="00F02515">
        <w:t xml:space="preserve">weight/update </w:t>
      </w:r>
      <w:r w:rsidR="00570533">
        <w:t xml:space="preserve">magnitude change as training progresses? How are the magnitudes </w:t>
      </w:r>
      <w:r w:rsidR="00F02515">
        <w:t>similar</w:t>
      </w:r>
      <w:r w:rsidR="00570533">
        <w:t xml:space="preserve"> or different depending on the </w:t>
      </w:r>
      <w:r w:rsidR="00F02515">
        <w:t xml:space="preserve">depth of the </w:t>
      </w:r>
      <w:r w:rsidR="00570533">
        <w:t xml:space="preserve">layer? </w:t>
      </w:r>
    </w:p>
    <w:p w14:paraId="6F4BA310" w14:textId="0C948E71" w:rsidR="002A6618" w:rsidRDefault="0098702A" w:rsidP="008C5EC6">
      <w:pPr>
        <w:rPr>
          <w:color w:val="C00000"/>
        </w:rPr>
      </w:pPr>
      <w:r>
        <w:rPr>
          <w:color w:val="C00000"/>
        </w:rPr>
        <w:t>The weight</w:t>
      </w:r>
      <w:r w:rsidR="002A6618" w:rsidRPr="002A6618">
        <w:rPr>
          <w:color w:val="C00000"/>
        </w:rPr>
        <w:t xml:space="preserve"> update magnitudes </w:t>
      </w:r>
      <w:r>
        <w:rPr>
          <w:color w:val="C00000"/>
        </w:rPr>
        <w:t xml:space="preserve">are usually large </w:t>
      </w:r>
      <w:r w:rsidR="002A6618">
        <w:rPr>
          <w:color w:val="C00000"/>
        </w:rPr>
        <w:t>at the beginning of training.</w:t>
      </w:r>
      <w:r>
        <w:rPr>
          <w:color w:val="C00000"/>
        </w:rPr>
        <w:t xml:space="preserve"> As the network converges to its fully trained state, the magnitudes will get smaller and smaller – when using </w:t>
      </w:r>
      <w:proofErr w:type="spellStart"/>
      <w:r>
        <w:rPr>
          <w:color w:val="C00000"/>
        </w:rPr>
        <w:t>ReLU</w:t>
      </w:r>
      <w:proofErr w:type="spellEnd"/>
      <w:r>
        <w:rPr>
          <w:color w:val="C00000"/>
        </w:rPr>
        <w:t xml:space="preserve"> activations, the updates may also oscillate. </w:t>
      </w:r>
      <w:r w:rsidR="0016209A">
        <w:rPr>
          <w:color w:val="C00000"/>
        </w:rPr>
        <w:t>When the network is stuck in a plateau where it has seen no improvement in accuracy for a while, the weight updates will spike.</w:t>
      </w:r>
    </w:p>
    <w:p w14:paraId="3B35B3DA" w14:textId="77777777" w:rsidR="0098702A" w:rsidRDefault="0098702A" w:rsidP="008C5EC6">
      <w:pPr>
        <w:rPr>
          <w:color w:val="C00000"/>
        </w:rPr>
      </w:pPr>
    </w:p>
    <w:p w14:paraId="69D45BE4" w14:textId="461304FA" w:rsidR="0098702A" w:rsidRDefault="0098702A" w:rsidP="008C5EC6">
      <w:pPr>
        <w:rPr>
          <w:color w:val="C00000"/>
        </w:rPr>
      </w:pPr>
      <w:r>
        <w:rPr>
          <w:color w:val="C00000"/>
        </w:rPr>
        <w:t>The weight updates should always be higher the closer they are to the output layer. This is due to the backpropagation algorithm. Since we are propagating small gradients backwards, by the chain rule, we will be multiplying small gradients by small gradients as we move through the netw</w:t>
      </w:r>
      <w:r w:rsidR="004213E4">
        <w:rPr>
          <w:color w:val="C00000"/>
        </w:rPr>
        <w:t>ork. Therefore, the magnitude of the weight updates will always follow the patter</w:t>
      </w:r>
      <w:r>
        <w:rPr>
          <w:color w:val="C00000"/>
        </w:rPr>
        <w:t xml:space="preserve"> dW3 &gt; dW2 &gt; dW1.</w:t>
      </w:r>
    </w:p>
    <w:p w14:paraId="42E16113" w14:textId="77777777" w:rsidR="00C2638D" w:rsidRPr="002A6618" w:rsidRDefault="00C2638D" w:rsidP="008C5EC6">
      <w:pPr>
        <w:rPr>
          <w:color w:val="C00000"/>
        </w:rPr>
      </w:pPr>
    </w:p>
    <w:p w14:paraId="03AD538A" w14:textId="77777777" w:rsidR="007406BA" w:rsidRDefault="007406BA" w:rsidP="008C5EC6">
      <w:r>
        <w:t xml:space="preserve">- </w:t>
      </w:r>
      <w:r w:rsidR="00570533">
        <w:t>What are signs that the network is “stuck”, and how should the plots look as the network reaches the final trained state?</w:t>
      </w:r>
      <w:r w:rsidR="00443A96">
        <w:t xml:space="preserve"> </w:t>
      </w:r>
    </w:p>
    <w:p w14:paraId="68384B4B" w14:textId="77777777" w:rsidR="00C2638D" w:rsidRDefault="00C2638D" w:rsidP="008C5EC6">
      <w:pPr>
        <w:rPr>
          <w:color w:val="C00000"/>
        </w:rPr>
      </w:pPr>
      <w:r>
        <w:rPr>
          <w:color w:val="C00000"/>
        </w:rPr>
        <w:t xml:space="preserve">A “stuck” network can be seen in the accuracy curve – when the network is stuck, it will manifest itself in a plateau on the accuracy curve. At the same time, the network tries to escape its stuck state by increasing the magnitude of its weight updates, resulting in a spike in the weight update magnitude plot. This situation is most prominent with our </w:t>
      </w:r>
      <w:proofErr w:type="spellStart"/>
      <w:r>
        <w:rPr>
          <w:color w:val="C00000"/>
        </w:rPr>
        <w:t>tanh</w:t>
      </w:r>
      <w:proofErr w:type="spellEnd"/>
      <w:r>
        <w:rPr>
          <w:color w:val="C00000"/>
        </w:rPr>
        <w:t xml:space="preserve">(x) example. </w:t>
      </w:r>
    </w:p>
    <w:p w14:paraId="6002CDB2" w14:textId="77777777" w:rsidR="00C2638D" w:rsidRDefault="00C2638D" w:rsidP="008C5EC6">
      <w:pPr>
        <w:rPr>
          <w:color w:val="C00000"/>
        </w:rPr>
      </w:pPr>
    </w:p>
    <w:p w14:paraId="4784539E" w14:textId="57250944" w:rsidR="008C766B" w:rsidRDefault="008C766B" w:rsidP="008C5EC6">
      <w:pPr>
        <w:rPr>
          <w:color w:val="C00000"/>
        </w:rPr>
      </w:pPr>
      <w:r>
        <w:rPr>
          <w:color w:val="C00000"/>
        </w:rPr>
        <w:t>With a good learning rate, as the network converges</w:t>
      </w:r>
      <w:r w:rsidR="00DF6AC3">
        <w:rPr>
          <w:color w:val="C00000"/>
        </w:rPr>
        <w:t xml:space="preserve">, </w:t>
      </w:r>
      <w:r w:rsidR="00C2638D">
        <w:rPr>
          <w:color w:val="C00000"/>
        </w:rPr>
        <w:t xml:space="preserve">the weight updates should decrease since it is nearing its final trained state. The exception is with </w:t>
      </w:r>
      <w:proofErr w:type="spellStart"/>
      <w:r w:rsidR="00C2638D">
        <w:rPr>
          <w:color w:val="C00000"/>
        </w:rPr>
        <w:t>ReLU</w:t>
      </w:r>
      <w:proofErr w:type="spellEnd"/>
      <w:r w:rsidR="00C2638D">
        <w:rPr>
          <w:color w:val="C00000"/>
        </w:rPr>
        <w:t xml:space="preserve"> activations. With the </w:t>
      </w:r>
      <w:proofErr w:type="spellStart"/>
      <w:r w:rsidR="00C2638D">
        <w:rPr>
          <w:color w:val="C00000"/>
        </w:rPr>
        <w:t>ReLU</w:t>
      </w:r>
      <w:proofErr w:type="spellEnd"/>
      <w:r w:rsidR="00C2638D">
        <w:rPr>
          <w:color w:val="C00000"/>
        </w:rPr>
        <w:t xml:space="preserve"> activations, a proper learning rate should manifest oscillations in weight update magnitude near the end of training.</w:t>
      </w:r>
    </w:p>
    <w:p w14:paraId="11746F50" w14:textId="77777777" w:rsidR="008C766B" w:rsidRPr="008C766B" w:rsidRDefault="008C766B" w:rsidP="008C5EC6">
      <w:pPr>
        <w:rPr>
          <w:color w:val="C00000"/>
        </w:rPr>
      </w:pPr>
    </w:p>
    <w:p w14:paraId="206040F4" w14:textId="575AD8E4" w:rsidR="006B593D" w:rsidRDefault="007406BA">
      <w:r>
        <w:t xml:space="preserve">- </w:t>
      </w:r>
      <w:r w:rsidR="00443A96">
        <w:t>Does the network “prefer” certain activation/weight</w:t>
      </w:r>
      <w:r w:rsidR="007B6124">
        <w:t xml:space="preserve"> settings</w:t>
      </w:r>
      <w:r w:rsidR="00443A96">
        <w:t xml:space="preserve">? </w:t>
      </w:r>
      <w:r w:rsidR="00C32894">
        <w:t xml:space="preserve">Or do the activations/weights change with more training? </w:t>
      </w:r>
      <w:r w:rsidR="003C1ACA">
        <w:t xml:space="preserve">Does this depend on initialization? </w:t>
      </w:r>
      <w:r w:rsidR="00443A96">
        <w:t>Why?</w:t>
      </w:r>
    </w:p>
    <w:p w14:paraId="4AB7AB64" w14:textId="77777777" w:rsidR="00AF3C59" w:rsidRPr="001C0FBB" w:rsidRDefault="00AF3C59"/>
    <w:p w14:paraId="498F7066" w14:textId="3E91240B" w:rsidR="001C0FBB" w:rsidRDefault="00AF3C59">
      <w:pPr>
        <w:rPr>
          <w:color w:val="C00000"/>
        </w:rPr>
      </w:pPr>
      <w:r>
        <w:rPr>
          <w:color w:val="C00000"/>
        </w:rPr>
        <w:t>Yes.</w:t>
      </w:r>
      <w:r w:rsidR="00163D70">
        <w:rPr>
          <w:color w:val="C00000"/>
        </w:rPr>
        <w:t xml:space="preserve"> Looking at the speed and final accuracy of training, t</w:t>
      </w:r>
      <w:r w:rsidR="00163D70">
        <w:rPr>
          <w:color w:val="C00000"/>
        </w:rPr>
        <w:t xml:space="preserve">he </w:t>
      </w:r>
      <w:proofErr w:type="spellStart"/>
      <w:r w:rsidR="00163D70">
        <w:rPr>
          <w:color w:val="C00000"/>
        </w:rPr>
        <w:t>ReLU</w:t>
      </w:r>
      <w:proofErr w:type="spellEnd"/>
      <w:r w:rsidR="00163D70">
        <w:rPr>
          <w:color w:val="C00000"/>
        </w:rPr>
        <w:t xml:space="preserve"> activation is objectively the best out of the 3 we implemented</w:t>
      </w:r>
      <w:r w:rsidR="00163D70">
        <w:rPr>
          <w:color w:val="C00000"/>
        </w:rPr>
        <w:t>.</w:t>
      </w:r>
    </w:p>
    <w:p w14:paraId="0474B7B8" w14:textId="77777777" w:rsidR="00163D70" w:rsidRDefault="00163D70">
      <w:pPr>
        <w:rPr>
          <w:color w:val="C00000"/>
        </w:rPr>
      </w:pPr>
    </w:p>
    <w:p w14:paraId="256D4904" w14:textId="77777777" w:rsidR="00163D70" w:rsidRPr="00163D70" w:rsidRDefault="00163D70" w:rsidP="00163D70">
      <w:pPr>
        <w:rPr>
          <w:color w:val="C00000"/>
        </w:rPr>
      </w:pPr>
      <w:r w:rsidRPr="00163D70">
        <w:rPr>
          <w:color w:val="C00000"/>
        </w:rPr>
        <w:t xml:space="preserve">When implementing the </w:t>
      </w:r>
      <w:proofErr w:type="spellStart"/>
      <w:r w:rsidRPr="00163D70">
        <w:rPr>
          <w:color w:val="C00000"/>
        </w:rPr>
        <w:t>ReLU</w:t>
      </w:r>
      <w:proofErr w:type="spellEnd"/>
      <w:r w:rsidRPr="00163D70">
        <w:rPr>
          <w:color w:val="C00000"/>
        </w:rPr>
        <w:t xml:space="preserve"> activation, I noticed that if I did not adjust the variance of the inputs to each layer by dividing by </w:t>
      </w:r>
      <w:proofErr w:type="spellStart"/>
      <w:r w:rsidRPr="00163D70">
        <w:rPr>
          <w:color w:val="C00000"/>
        </w:rPr>
        <w:t>sqrt</w:t>
      </w:r>
      <w:proofErr w:type="spellEnd"/>
      <w:r w:rsidRPr="00163D70">
        <w:rPr>
          <w:color w:val="C00000"/>
        </w:rPr>
        <w:t xml:space="preserve">(n), where n is the dimensionality of the fan-in, my activations exploded across the hidden layers. I believe this is because the sigmoid and </w:t>
      </w:r>
      <w:proofErr w:type="spellStart"/>
      <w:r w:rsidRPr="00163D70">
        <w:rPr>
          <w:color w:val="C00000"/>
        </w:rPr>
        <w:t>tanh</w:t>
      </w:r>
      <w:proofErr w:type="spellEnd"/>
      <w:r w:rsidRPr="00163D70">
        <w:rPr>
          <w:color w:val="C00000"/>
        </w:rPr>
        <w:t xml:space="preserve"> activation functions mapped all activations to between [0, 1] or [-1, 1], but </w:t>
      </w:r>
      <w:proofErr w:type="spellStart"/>
      <w:r w:rsidRPr="00163D70">
        <w:rPr>
          <w:color w:val="C00000"/>
        </w:rPr>
        <w:t>ReLU</w:t>
      </w:r>
      <w:proofErr w:type="spellEnd"/>
      <w:r w:rsidRPr="00163D70">
        <w:rPr>
          <w:color w:val="C00000"/>
        </w:rPr>
        <w:t xml:space="preserve"> allows large activations. Therefore, failing to normalize results in a variance of </w:t>
      </w:r>
      <m:oMath>
        <m:sSup>
          <m:sSupPr>
            <m:ctrlPr>
              <w:rPr>
                <w:rFonts w:ascii="Cambria Math" w:hAnsi="Cambria Math"/>
                <w:i/>
                <w:color w:val="C00000"/>
              </w:rPr>
            </m:ctrlPr>
          </m:sSupPr>
          <m:e>
            <m:r>
              <w:rPr>
                <w:rFonts w:ascii="Cambria Math" w:hAnsi="Cambria Math"/>
                <w:color w:val="C00000"/>
              </w:rPr>
              <m:t>σ</m:t>
            </m:r>
          </m:e>
          <m:sup>
            <m:r>
              <w:rPr>
                <w:rFonts w:ascii="Cambria Math" w:hAnsi="Cambria Math"/>
                <w:color w:val="C00000"/>
              </w:rPr>
              <m:t>2</m:t>
            </m:r>
          </m:sup>
        </m:sSup>
        <m:r>
          <w:rPr>
            <w:rFonts w:ascii="Cambria Math" w:hAnsi="Cambria Math"/>
            <w:color w:val="C00000"/>
          </w:rPr>
          <m:t>=n*</m:t>
        </m:r>
        <m:sSubSup>
          <m:sSubSupPr>
            <m:ctrlPr>
              <w:rPr>
                <w:rFonts w:ascii="Cambria Math" w:hAnsi="Cambria Math"/>
                <w:i/>
                <w:color w:val="C00000"/>
              </w:rPr>
            </m:ctrlPr>
          </m:sSubSupPr>
          <m:e>
            <m:r>
              <w:rPr>
                <w:rFonts w:ascii="Cambria Math" w:hAnsi="Cambria Math"/>
                <w:color w:val="C00000"/>
              </w:rPr>
              <m:t>σ</m:t>
            </m:r>
          </m:e>
          <m:sub>
            <m:r>
              <w:rPr>
                <w:rFonts w:ascii="Cambria Math" w:eastAsiaTheme="minorEastAsia" w:hAnsi="Cambria Math"/>
                <w:color w:val="C00000"/>
              </w:rPr>
              <m:t>init</m:t>
            </m:r>
            <m:ctrlPr>
              <w:rPr>
                <w:rFonts w:ascii="Cambria Math" w:eastAsiaTheme="minorEastAsia" w:hAnsi="Cambria Math"/>
                <w:i/>
                <w:color w:val="C00000"/>
              </w:rPr>
            </m:ctrlPr>
          </m:sub>
          <m:sup>
            <m:r>
              <w:rPr>
                <w:rFonts w:ascii="Cambria Math" w:hAnsi="Cambria Math"/>
                <w:color w:val="C00000"/>
              </w:rPr>
              <m:t>2</m:t>
            </m:r>
          </m:sup>
        </m:sSubSup>
      </m:oMath>
      <w:r w:rsidRPr="00163D70">
        <w:rPr>
          <w:rFonts w:eastAsiaTheme="minorEastAsia"/>
          <w:color w:val="C00000"/>
        </w:rPr>
        <w:t xml:space="preserve">, where n is the size of the fan-in and </w:t>
      </w:r>
      <m:oMath>
        <m:sSubSup>
          <m:sSubSupPr>
            <m:ctrlPr>
              <w:rPr>
                <w:rFonts w:ascii="Cambria Math" w:hAnsi="Cambria Math"/>
                <w:i/>
                <w:color w:val="C00000"/>
              </w:rPr>
            </m:ctrlPr>
          </m:sSubSupPr>
          <m:e>
            <m:r>
              <w:rPr>
                <w:rFonts w:ascii="Cambria Math" w:hAnsi="Cambria Math"/>
                <w:color w:val="C00000"/>
              </w:rPr>
              <m:t>σ</m:t>
            </m:r>
          </m:e>
          <m:sub>
            <m:r>
              <w:rPr>
                <w:rFonts w:ascii="Cambria Math" w:eastAsiaTheme="minorEastAsia" w:hAnsi="Cambria Math"/>
                <w:color w:val="C00000"/>
              </w:rPr>
              <m:t>init</m:t>
            </m:r>
            <m:ctrlPr>
              <w:rPr>
                <w:rFonts w:ascii="Cambria Math" w:eastAsiaTheme="minorEastAsia" w:hAnsi="Cambria Math"/>
                <w:i/>
                <w:color w:val="C00000"/>
              </w:rPr>
            </m:ctrlPr>
          </m:sub>
          <m:sup>
            <m:r>
              <w:rPr>
                <w:rFonts w:ascii="Cambria Math" w:hAnsi="Cambria Math"/>
                <w:color w:val="C00000"/>
              </w:rPr>
              <m:t>2</m:t>
            </m:r>
          </m:sup>
        </m:sSubSup>
      </m:oMath>
      <w:r w:rsidRPr="00163D70">
        <w:rPr>
          <w:rFonts w:eastAsiaTheme="minorEastAsia"/>
          <w:color w:val="C00000"/>
        </w:rPr>
        <w:t xml:space="preserve"> is the variance of the distribution used to initialize the weights. Large values then compound and cause exploding activations as high as 10e5 in the final layer. </w:t>
      </w:r>
    </w:p>
    <w:p w14:paraId="0CB8B7BB" w14:textId="77777777" w:rsidR="00163D70" w:rsidRDefault="00163D70">
      <w:pPr>
        <w:rPr>
          <w:rFonts w:asciiTheme="majorHAnsi" w:eastAsiaTheme="majorEastAsia" w:hAnsiTheme="majorHAnsi" w:cstheme="majorBidi"/>
          <w:color w:val="2E74B5" w:themeColor="accent1" w:themeShade="BF"/>
          <w:sz w:val="32"/>
          <w:szCs w:val="32"/>
        </w:rPr>
      </w:pPr>
    </w:p>
    <w:p w14:paraId="71D20DE8" w14:textId="77777777" w:rsidR="00AF3C59" w:rsidRDefault="00AF3C59">
      <w:pPr>
        <w:rPr>
          <w:rFonts w:asciiTheme="majorHAnsi" w:eastAsiaTheme="majorEastAsia" w:hAnsiTheme="majorHAnsi" w:cstheme="majorBidi"/>
          <w:color w:val="2E74B5" w:themeColor="accent1" w:themeShade="BF"/>
          <w:sz w:val="32"/>
          <w:szCs w:val="32"/>
        </w:rPr>
      </w:pPr>
    </w:p>
    <w:p w14:paraId="72C48D1D" w14:textId="77777777" w:rsidR="00FF25FC" w:rsidRDefault="00FF25FC">
      <w:pPr>
        <w:rPr>
          <w:rFonts w:asciiTheme="majorHAnsi" w:eastAsiaTheme="majorEastAsia" w:hAnsiTheme="majorHAnsi" w:cstheme="majorBidi"/>
          <w:color w:val="2E74B5" w:themeColor="accent1" w:themeShade="BF"/>
          <w:sz w:val="32"/>
          <w:szCs w:val="32"/>
        </w:rPr>
      </w:pPr>
      <w:r>
        <w:br w:type="page"/>
      </w:r>
    </w:p>
    <w:p w14:paraId="47C0C91C" w14:textId="01534682" w:rsidR="0023716F" w:rsidRDefault="00570533" w:rsidP="008C5EC6">
      <w:pPr>
        <w:pStyle w:val="Heading1"/>
      </w:pPr>
      <w:r>
        <w:lastRenderedPageBreak/>
        <w:t xml:space="preserve">5. </w:t>
      </w:r>
      <w:r w:rsidR="002859B0">
        <w:t>Putting it all together (1</w:t>
      </w:r>
      <w:r>
        <w:t>0</w:t>
      </w:r>
      <w:r w:rsidR="00B36A85">
        <w:t xml:space="preserve"> points</w:t>
      </w:r>
      <w:r w:rsidR="0023716F">
        <w:t>)</w:t>
      </w:r>
    </w:p>
    <w:p w14:paraId="4E3F0225" w14:textId="77777777" w:rsidR="00570533" w:rsidRPr="00F70460" w:rsidRDefault="0023716F" w:rsidP="008C5EC6">
      <w:pPr>
        <w:rPr>
          <w:color w:val="C00000"/>
        </w:rPr>
      </w:pPr>
      <w:r w:rsidRPr="00F70460">
        <w:rPr>
          <w:color w:val="C00000"/>
        </w:rPr>
        <w:t xml:space="preserve">Starting with the example code from lecture 3, integrate all your improvements </w:t>
      </w:r>
      <w:r w:rsidR="001F5CE6" w:rsidRPr="00F70460">
        <w:rPr>
          <w:color w:val="C00000"/>
        </w:rPr>
        <w:t>from part 3 (</w:t>
      </w:r>
      <w:proofErr w:type="spellStart"/>
      <w:r w:rsidR="001F5CE6" w:rsidRPr="00F70460">
        <w:rPr>
          <w:color w:val="C00000"/>
        </w:rPr>
        <w:t>Tanh</w:t>
      </w:r>
      <w:proofErr w:type="spellEnd"/>
      <w:r w:rsidR="001F5CE6" w:rsidRPr="00F70460">
        <w:rPr>
          <w:color w:val="C00000"/>
        </w:rPr>
        <w:t xml:space="preserve">, Cross entropy, </w:t>
      </w:r>
      <w:proofErr w:type="spellStart"/>
      <w:r w:rsidR="001F5CE6" w:rsidRPr="00F70460">
        <w:rPr>
          <w:color w:val="C00000"/>
        </w:rPr>
        <w:t>ReLU</w:t>
      </w:r>
      <w:proofErr w:type="spellEnd"/>
      <w:r w:rsidR="001F5CE6" w:rsidRPr="00F70460">
        <w:rPr>
          <w:color w:val="C00000"/>
        </w:rPr>
        <w:t xml:space="preserve"> </w:t>
      </w:r>
      <w:r w:rsidRPr="00F70460">
        <w:rPr>
          <w:color w:val="C00000"/>
        </w:rPr>
        <w:t>and others</w:t>
      </w:r>
      <w:r w:rsidR="00422989" w:rsidRPr="00F70460">
        <w:rPr>
          <w:color w:val="C00000"/>
        </w:rPr>
        <w:t xml:space="preserve"> that you can think of</w:t>
      </w:r>
      <w:r w:rsidRPr="00F70460">
        <w:rPr>
          <w:color w:val="C00000"/>
        </w:rPr>
        <w:t xml:space="preserve">) together to attain the best possible training conditions. Comment your code thoroughly, and show plots of how your code improves upon the example. Explain thoroughly what you did and why it works. </w:t>
      </w:r>
      <w:r w:rsidR="001F5CE6" w:rsidRPr="00F70460">
        <w:rPr>
          <w:color w:val="C00000"/>
        </w:rPr>
        <w:t>Submit your final code</w:t>
      </w:r>
      <w:r w:rsidR="00C675B6" w:rsidRPr="00F70460">
        <w:rPr>
          <w:color w:val="C00000"/>
        </w:rPr>
        <w:t xml:space="preserve">, but comment out the lines that you aren’t using, e.g. </w:t>
      </w:r>
      <w:proofErr w:type="spellStart"/>
      <w:r w:rsidR="00C675B6" w:rsidRPr="00F70460">
        <w:rPr>
          <w:color w:val="C00000"/>
        </w:rPr>
        <w:t>tanh</w:t>
      </w:r>
      <w:proofErr w:type="spellEnd"/>
      <w:r w:rsidR="001F5CE6" w:rsidRPr="00F70460">
        <w:rPr>
          <w:color w:val="C00000"/>
        </w:rPr>
        <w:t>.</w:t>
      </w:r>
    </w:p>
    <w:p w14:paraId="796691F6" w14:textId="77777777" w:rsidR="00FF25FC" w:rsidRPr="00F70460" w:rsidRDefault="00FF25FC" w:rsidP="008C5EC6">
      <w:pPr>
        <w:rPr>
          <w:color w:val="C00000"/>
        </w:rPr>
      </w:pPr>
    </w:p>
    <w:p w14:paraId="6EFA7C7B" w14:textId="5A4D7948" w:rsidR="00FF25FC" w:rsidRPr="00F70460" w:rsidRDefault="00FF25FC" w:rsidP="008C5EC6">
      <w:pPr>
        <w:rPr>
          <w:color w:val="C00000"/>
        </w:rPr>
      </w:pPr>
      <w:r w:rsidRPr="00F70460">
        <w:rPr>
          <w:color w:val="C00000"/>
        </w:rPr>
        <w:t xml:space="preserve">My </w:t>
      </w:r>
      <w:r w:rsidR="00D65119" w:rsidRPr="00F70460">
        <w:rPr>
          <w:color w:val="C00000"/>
        </w:rPr>
        <w:t>final</w:t>
      </w:r>
      <w:r w:rsidRPr="00F70460">
        <w:rPr>
          <w:color w:val="C00000"/>
        </w:rPr>
        <w:t xml:space="preserve"> model had the following parameters:</w:t>
      </w:r>
    </w:p>
    <w:p w14:paraId="780A49E8" w14:textId="77777777" w:rsidR="00EA5F04" w:rsidRPr="00F70460" w:rsidRDefault="00EA5F04" w:rsidP="008C5EC6">
      <w:pPr>
        <w:rPr>
          <w:color w:val="C00000"/>
        </w:rPr>
      </w:pPr>
    </w:p>
    <w:p w14:paraId="7CD85481" w14:textId="52A62407" w:rsidR="00AA76CE" w:rsidRPr="00F70460" w:rsidRDefault="003301AD" w:rsidP="008C5EC6">
      <w:pPr>
        <w:rPr>
          <w:color w:val="C00000"/>
        </w:rPr>
      </w:pPr>
      <w:r w:rsidRPr="00F70460">
        <w:rPr>
          <w:noProof/>
          <w:color w:val="C00000"/>
        </w:rPr>
        <w:drawing>
          <wp:inline distT="0" distB="0" distL="0" distR="0" wp14:anchorId="128FF4EA" wp14:editId="7EDAC14D">
            <wp:extent cx="2566035" cy="861127"/>
            <wp:effectExtent l="0" t="0" r="0" b="2540"/>
            <wp:docPr id="9" name="Picture 9" descr="../../../../../Desktop/Screen%20Shot%202017-04-26%20at%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6%20at%20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9269" cy="889059"/>
                    </a:xfrm>
                    <a:prstGeom prst="rect">
                      <a:avLst/>
                    </a:prstGeom>
                    <a:noFill/>
                    <a:ln>
                      <a:noFill/>
                    </a:ln>
                  </pic:spPr>
                </pic:pic>
              </a:graphicData>
            </a:graphic>
          </wp:inline>
        </w:drawing>
      </w:r>
    </w:p>
    <w:p w14:paraId="69329E8A" w14:textId="77777777" w:rsidR="00D65119" w:rsidRPr="00F70460" w:rsidRDefault="00D65119" w:rsidP="008C5EC6">
      <w:pPr>
        <w:rPr>
          <w:color w:val="C00000"/>
        </w:rPr>
      </w:pPr>
    </w:p>
    <w:p w14:paraId="55F8F6BD" w14:textId="42577CCC" w:rsidR="00D65119" w:rsidRPr="00F70460" w:rsidRDefault="00D65119" w:rsidP="008C5EC6">
      <w:pPr>
        <w:rPr>
          <w:color w:val="C00000"/>
        </w:rPr>
      </w:pPr>
      <w:r w:rsidRPr="00F70460">
        <w:rPr>
          <w:color w:val="C00000"/>
        </w:rPr>
        <w:t>It achieves an accuracy of 98.56% at 1000 epochs.</w:t>
      </w:r>
      <w:r w:rsidR="00CF1135" w:rsidRPr="00F70460">
        <w:rPr>
          <w:color w:val="C00000"/>
        </w:rPr>
        <w:t xml:space="preserve"> The main improvement can be</w:t>
      </w:r>
      <w:r w:rsidR="00F70460">
        <w:rPr>
          <w:color w:val="C00000"/>
        </w:rPr>
        <w:t xml:space="preserve"> seen in the quality and speed of the network. The network </w:t>
      </w:r>
      <w:r w:rsidR="00352E0C">
        <w:rPr>
          <w:color w:val="C00000"/>
        </w:rPr>
        <w:t xml:space="preserve">also </w:t>
      </w:r>
      <w:r w:rsidR="00F70460">
        <w:rPr>
          <w:color w:val="C00000"/>
        </w:rPr>
        <w:t>converges very quickly, getting to nearly its full accuracy at around 100 epochs</w:t>
      </w:r>
      <w:r w:rsidR="00352E0C">
        <w:rPr>
          <w:color w:val="C00000"/>
        </w:rPr>
        <w:t xml:space="preserve"> – due to both the </w:t>
      </w:r>
      <w:proofErr w:type="spellStart"/>
      <w:r w:rsidR="00352E0C">
        <w:rPr>
          <w:color w:val="C00000"/>
        </w:rPr>
        <w:t>ReLU</w:t>
      </w:r>
      <w:proofErr w:type="spellEnd"/>
      <w:r w:rsidR="00352E0C">
        <w:rPr>
          <w:color w:val="C00000"/>
        </w:rPr>
        <w:t xml:space="preserve"> activation and </w:t>
      </w:r>
      <w:r w:rsidR="00F902B3">
        <w:rPr>
          <w:color w:val="C00000"/>
        </w:rPr>
        <w:t>cross entropy cost</w:t>
      </w:r>
      <w:r w:rsidR="00F70460">
        <w:rPr>
          <w:color w:val="C00000"/>
        </w:rPr>
        <w:t xml:space="preserve">. </w:t>
      </w:r>
    </w:p>
    <w:p w14:paraId="2936A47B" w14:textId="7BC46735" w:rsidR="003301AD" w:rsidRDefault="00D65119" w:rsidP="008C5EC6">
      <w:r>
        <w:rPr>
          <w:noProof/>
        </w:rPr>
        <w:drawing>
          <wp:inline distT="0" distB="0" distL="0" distR="0" wp14:anchorId="665B31B7" wp14:editId="26E06F05">
            <wp:extent cx="4737735" cy="4737735"/>
            <wp:effectExtent l="0" t="0" r="12065" b="12065"/>
            <wp:docPr id="10" name="Picture 10" descr="../3-optimization/4-final-network/final/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optimization/4-final-network/final/train-01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7935" cy="4737935"/>
                    </a:xfrm>
                    <a:prstGeom prst="rect">
                      <a:avLst/>
                    </a:prstGeom>
                    <a:noFill/>
                    <a:ln>
                      <a:noFill/>
                    </a:ln>
                  </pic:spPr>
                </pic:pic>
              </a:graphicData>
            </a:graphic>
          </wp:inline>
        </w:drawing>
      </w:r>
    </w:p>
    <w:p w14:paraId="3050BFC0" w14:textId="77777777" w:rsidR="003301AD" w:rsidRDefault="003301AD" w:rsidP="008C5EC6"/>
    <w:p w14:paraId="278CD27B" w14:textId="6F9B8D78" w:rsidR="00AA76CE" w:rsidRDefault="00974810" w:rsidP="008C5EC6">
      <w:r w:rsidRPr="00974810">
        <w:rPr>
          <w:noProof/>
        </w:rPr>
        <w:lastRenderedPageBreak/>
        <w:drawing>
          <wp:inline distT="0" distB="0" distL="0" distR="0" wp14:anchorId="3D8F1999" wp14:editId="35D5D6BA">
            <wp:extent cx="2894870" cy="198505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7277" cy="2007276"/>
                    </a:xfrm>
                    <a:prstGeom prst="rect">
                      <a:avLst/>
                    </a:prstGeom>
                  </pic:spPr>
                </pic:pic>
              </a:graphicData>
            </a:graphic>
          </wp:inline>
        </w:drawing>
      </w:r>
    </w:p>
    <w:p w14:paraId="60737AC5" w14:textId="77777777" w:rsidR="00AA76CE" w:rsidRDefault="00AA76CE" w:rsidP="008C5EC6"/>
    <w:p w14:paraId="122EC6C9" w14:textId="77777777" w:rsidR="00AA76CE" w:rsidRDefault="00AA76CE" w:rsidP="008C5EC6"/>
    <w:p w14:paraId="324D6ACC" w14:textId="4E42C3F7" w:rsidR="00822511" w:rsidRDefault="00974810">
      <w:pPr>
        <w:rPr>
          <w:b/>
        </w:rPr>
      </w:pPr>
      <w:r w:rsidRPr="00974810">
        <w:rPr>
          <w:b/>
          <w:noProof/>
        </w:rPr>
        <w:drawing>
          <wp:inline distT="0" distB="0" distL="0" distR="0" wp14:anchorId="7264B2FE" wp14:editId="1C33B96E">
            <wp:extent cx="2680335" cy="1892001"/>
            <wp:effectExtent l="0" t="0" r="1206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6053" cy="1910155"/>
                    </a:xfrm>
                    <a:prstGeom prst="rect">
                      <a:avLst/>
                    </a:prstGeom>
                  </pic:spPr>
                </pic:pic>
              </a:graphicData>
            </a:graphic>
          </wp:inline>
        </w:drawing>
      </w:r>
      <w:r w:rsidR="001C0FBB" w:rsidRPr="001C0FBB">
        <w:rPr>
          <w:b/>
          <w:noProof/>
        </w:rPr>
        <w:drawing>
          <wp:inline distT="0" distB="0" distL="0" distR="0" wp14:anchorId="1F1A170B" wp14:editId="59693288">
            <wp:extent cx="2876097" cy="2008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9745" cy="2032202"/>
                    </a:xfrm>
                    <a:prstGeom prst="rect">
                      <a:avLst/>
                    </a:prstGeom>
                  </pic:spPr>
                </pic:pic>
              </a:graphicData>
            </a:graphic>
          </wp:inline>
        </w:drawing>
      </w:r>
      <w:r w:rsidR="00822511">
        <w:rPr>
          <w:b/>
        </w:rPr>
        <w:br w:type="page"/>
      </w:r>
    </w:p>
    <w:p w14:paraId="7E2B0966" w14:textId="49252D73" w:rsidR="00570533" w:rsidRDefault="00F4325A" w:rsidP="008C5EC6">
      <w:r w:rsidRPr="00F4325A">
        <w:rPr>
          <w:b/>
        </w:rPr>
        <w:lastRenderedPageBreak/>
        <w:t>Extra credit:</w:t>
      </w:r>
      <w:r>
        <w:t xml:space="preserve"> </w:t>
      </w:r>
      <w:r w:rsidR="00570533">
        <w:t>Recall the discussion of random labels in class and how neural networks</w:t>
      </w:r>
      <w:r w:rsidR="008D4B81">
        <w:t xml:space="preserve"> may</w:t>
      </w:r>
      <w:r w:rsidR="00570533">
        <w:t xml:space="preserve"> have enough capacity to remember the whole training set in the weights. </w:t>
      </w:r>
      <w:r>
        <w:t>Uncomment the lines for random labels. Explain if your model may have enough capacity for overfitting. Suggest ideas for fixing this problem.</w:t>
      </w:r>
    </w:p>
    <w:p w14:paraId="57676FDE" w14:textId="77777777" w:rsidR="0007141A" w:rsidRDefault="0007141A" w:rsidP="008C5EC6"/>
    <w:p w14:paraId="363B8A97" w14:textId="23B5822F" w:rsidR="0007141A" w:rsidRPr="0007141A" w:rsidRDefault="0007141A" w:rsidP="008C5EC6">
      <w:pPr>
        <w:rPr>
          <w:color w:val="C00000"/>
        </w:rPr>
      </w:pPr>
      <w:r>
        <w:rPr>
          <w:color w:val="C00000"/>
        </w:rPr>
        <w:t>I trained my final network configuration on random labels for around 20 hours.</w:t>
      </w:r>
      <w:r w:rsidR="0096271D">
        <w:rPr>
          <w:color w:val="C00000"/>
        </w:rPr>
        <w:t xml:space="preserve"> Here is the result at 75,000 epochs:</w:t>
      </w:r>
    </w:p>
    <w:p w14:paraId="7E8225F2" w14:textId="5703CC0E" w:rsidR="008C5EC6" w:rsidRDefault="0096271D">
      <w:r>
        <w:rPr>
          <w:noProof/>
        </w:rPr>
        <w:drawing>
          <wp:inline distT="0" distB="0" distL="0" distR="0" wp14:anchorId="33C6E7A6" wp14:editId="333F6FEC">
            <wp:extent cx="5423535" cy="5423535"/>
            <wp:effectExtent l="0" t="0" r="12065" b="12065"/>
            <wp:docPr id="40" name="Picture 40" descr="../3-optimization/train-79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optimization/train-795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4081" cy="5424081"/>
                    </a:xfrm>
                    <a:prstGeom prst="rect">
                      <a:avLst/>
                    </a:prstGeom>
                    <a:noFill/>
                    <a:ln>
                      <a:noFill/>
                    </a:ln>
                  </pic:spPr>
                </pic:pic>
              </a:graphicData>
            </a:graphic>
          </wp:inline>
        </w:drawing>
      </w:r>
    </w:p>
    <w:p w14:paraId="4FCD5C62" w14:textId="2E4F4954" w:rsidR="0096271D" w:rsidRDefault="0096271D" w:rsidP="0096271D">
      <w:pPr>
        <w:rPr>
          <w:color w:val="C00000"/>
        </w:rPr>
      </w:pPr>
      <w:r>
        <w:rPr>
          <w:color w:val="C00000"/>
        </w:rPr>
        <w:t xml:space="preserve">My network has completely </w:t>
      </w:r>
      <w:proofErr w:type="spellStart"/>
      <w:r>
        <w:rPr>
          <w:color w:val="C00000"/>
        </w:rPr>
        <w:t>overfit</w:t>
      </w:r>
      <w:proofErr w:type="spellEnd"/>
      <w:r>
        <w:rPr>
          <w:color w:val="C00000"/>
        </w:rPr>
        <w:t xml:space="preserve"> and attained an accuracy on the training set of 99%. This network absolutely has the capacity to </w:t>
      </w:r>
      <w:r w:rsidR="005551C3">
        <w:rPr>
          <w:color w:val="C00000"/>
        </w:rPr>
        <w:t xml:space="preserve">memorize the entire training set. An interesting </w:t>
      </w:r>
      <w:r w:rsidR="00F13490">
        <w:rPr>
          <w:color w:val="C00000"/>
        </w:rPr>
        <w:t xml:space="preserve">observation is that this network trained, the weight magnitudes </w:t>
      </w:r>
      <w:proofErr w:type="gramStart"/>
      <w:r w:rsidR="00F13490">
        <w:rPr>
          <w:color w:val="C00000"/>
        </w:rPr>
        <w:t>actually grew</w:t>
      </w:r>
      <w:proofErr w:type="gramEnd"/>
      <w:r w:rsidR="00F13490">
        <w:rPr>
          <w:color w:val="C00000"/>
        </w:rPr>
        <w:t xml:space="preserve"> and exhibited crazy oscillations as training continued. This is the exact opposite of properly labeled networks – usually we see an inverse relationship between accuracy and weight update magnitude.</w:t>
      </w:r>
    </w:p>
    <w:p w14:paraId="3A857E69" w14:textId="77777777" w:rsidR="00F13490" w:rsidRDefault="00F13490" w:rsidP="0096271D">
      <w:pPr>
        <w:rPr>
          <w:color w:val="C00000"/>
        </w:rPr>
      </w:pPr>
    </w:p>
    <w:p w14:paraId="32BCE46C" w14:textId="4FD0BA40" w:rsidR="00F13490" w:rsidRPr="0007141A" w:rsidRDefault="00F13490" w:rsidP="0096271D">
      <w:pPr>
        <w:rPr>
          <w:color w:val="C00000"/>
        </w:rPr>
      </w:pPr>
      <w:r>
        <w:rPr>
          <w:color w:val="C00000"/>
        </w:rPr>
        <w:t>If the network didn’t have enough capacity to memorize the entire dataset, a solution would be to simply increase the number of neurons.</w:t>
      </w:r>
    </w:p>
    <w:p w14:paraId="06C1B1C4" w14:textId="77777777" w:rsidR="0096271D" w:rsidRDefault="0096271D"/>
    <w:sectPr w:rsidR="0096271D">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B48F6" w14:textId="77777777" w:rsidR="001E20F5" w:rsidRDefault="001E20F5" w:rsidP="00B15F0A">
      <w:r>
        <w:separator/>
      </w:r>
    </w:p>
  </w:endnote>
  <w:endnote w:type="continuationSeparator" w:id="0">
    <w:p w14:paraId="00632483" w14:textId="77777777" w:rsidR="001E20F5" w:rsidRDefault="001E20F5" w:rsidP="00B15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C9590" w14:textId="77777777" w:rsidR="001E20F5" w:rsidRDefault="001E20F5" w:rsidP="00B15F0A">
      <w:r>
        <w:separator/>
      </w:r>
    </w:p>
  </w:footnote>
  <w:footnote w:type="continuationSeparator" w:id="0">
    <w:p w14:paraId="294EFE27" w14:textId="77777777" w:rsidR="001E20F5" w:rsidRDefault="001E20F5" w:rsidP="00B15F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C931" w14:textId="77777777" w:rsidR="00B15F0A" w:rsidRDefault="00B15F0A">
    <w:pPr>
      <w:pStyle w:val="Header"/>
    </w:pPr>
    <w:r>
      <w:t>MSIA 490-30 Deep Learning</w:t>
    </w:r>
  </w:p>
  <w:p w14:paraId="47C0C932" w14:textId="77777777" w:rsidR="00B15F0A" w:rsidRDefault="00F4325A">
    <w:pPr>
      <w:pStyle w:val="Header"/>
    </w:pPr>
    <w:r>
      <w:t>Spring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55673"/>
    <w:multiLevelType w:val="hybridMultilevel"/>
    <w:tmpl w:val="C5E43A9A"/>
    <w:lvl w:ilvl="0" w:tplc="E4947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C4DAB"/>
    <w:multiLevelType w:val="hybridMultilevel"/>
    <w:tmpl w:val="B194E730"/>
    <w:lvl w:ilvl="0" w:tplc="D5AA6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3A6DA5"/>
    <w:multiLevelType w:val="hybridMultilevel"/>
    <w:tmpl w:val="5CC42C3A"/>
    <w:lvl w:ilvl="0" w:tplc="05284D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76640A"/>
    <w:multiLevelType w:val="hybridMultilevel"/>
    <w:tmpl w:val="392A5880"/>
    <w:lvl w:ilvl="0" w:tplc="ECD0985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1A3917"/>
    <w:multiLevelType w:val="hybridMultilevel"/>
    <w:tmpl w:val="51B4D30C"/>
    <w:lvl w:ilvl="0" w:tplc="BDB0B1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B7B7D47"/>
    <w:multiLevelType w:val="hybridMultilevel"/>
    <w:tmpl w:val="70D055FA"/>
    <w:lvl w:ilvl="0" w:tplc="2D6E40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B116CB"/>
    <w:multiLevelType w:val="hybridMultilevel"/>
    <w:tmpl w:val="3B94147C"/>
    <w:lvl w:ilvl="0" w:tplc="353211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7536A5"/>
    <w:multiLevelType w:val="hybridMultilevel"/>
    <w:tmpl w:val="9BAA4E72"/>
    <w:lvl w:ilvl="0" w:tplc="BB3C8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35D5C02"/>
    <w:multiLevelType w:val="hybridMultilevel"/>
    <w:tmpl w:val="1D8E3C92"/>
    <w:lvl w:ilvl="0" w:tplc="CEC047A6">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6A11A1A"/>
    <w:multiLevelType w:val="hybridMultilevel"/>
    <w:tmpl w:val="2A008FB8"/>
    <w:lvl w:ilvl="0" w:tplc="1548F3F8">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9"/>
  </w:num>
  <w:num w:numId="6">
    <w:abstractNumId w:val="8"/>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F0A"/>
    <w:rsid w:val="00002CD4"/>
    <w:rsid w:val="000223B3"/>
    <w:rsid w:val="00056F3B"/>
    <w:rsid w:val="0007141A"/>
    <w:rsid w:val="00085C9B"/>
    <w:rsid w:val="000932DA"/>
    <w:rsid w:val="00107CCC"/>
    <w:rsid w:val="00113CF6"/>
    <w:rsid w:val="00122CA5"/>
    <w:rsid w:val="00141504"/>
    <w:rsid w:val="0016209A"/>
    <w:rsid w:val="00163D70"/>
    <w:rsid w:val="00175822"/>
    <w:rsid w:val="00177C8C"/>
    <w:rsid w:val="001B22B7"/>
    <w:rsid w:val="001B7CEE"/>
    <w:rsid w:val="001C0FBB"/>
    <w:rsid w:val="001D0BA1"/>
    <w:rsid w:val="001D30BC"/>
    <w:rsid w:val="001E20F5"/>
    <w:rsid w:val="001F5CE6"/>
    <w:rsid w:val="001F71BD"/>
    <w:rsid w:val="002141EA"/>
    <w:rsid w:val="00221B78"/>
    <w:rsid w:val="0023716F"/>
    <w:rsid w:val="00245FC9"/>
    <w:rsid w:val="00246A0F"/>
    <w:rsid w:val="00246F72"/>
    <w:rsid w:val="0026325C"/>
    <w:rsid w:val="002632A0"/>
    <w:rsid w:val="00267FF6"/>
    <w:rsid w:val="00274773"/>
    <w:rsid w:val="002859B0"/>
    <w:rsid w:val="002A6618"/>
    <w:rsid w:val="002C6BF1"/>
    <w:rsid w:val="002F70ED"/>
    <w:rsid w:val="00315BB3"/>
    <w:rsid w:val="00320F10"/>
    <w:rsid w:val="00325AF7"/>
    <w:rsid w:val="003301AD"/>
    <w:rsid w:val="003345A0"/>
    <w:rsid w:val="003367E9"/>
    <w:rsid w:val="003439BE"/>
    <w:rsid w:val="00352E0C"/>
    <w:rsid w:val="00385782"/>
    <w:rsid w:val="00396652"/>
    <w:rsid w:val="003C0A58"/>
    <w:rsid w:val="003C1ACA"/>
    <w:rsid w:val="003D0AE0"/>
    <w:rsid w:val="003D4635"/>
    <w:rsid w:val="003D5377"/>
    <w:rsid w:val="00406E19"/>
    <w:rsid w:val="004213E4"/>
    <w:rsid w:val="00422989"/>
    <w:rsid w:val="004272EF"/>
    <w:rsid w:val="0044098E"/>
    <w:rsid w:val="00443A96"/>
    <w:rsid w:val="0044490C"/>
    <w:rsid w:val="00455734"/>
    <w:rsid w:val="00462AF0"/>
    <w:rsid w:val="00463812"/>
    <w:rsid w:val="00490892"/>
    <w:rsid w:val="00495A71"/>
    <w:rsid w:val="004B1229"/>
    <w:rsid w:val="004B498C"/>
    <w:rsid w:val="004C5D14"/>
    <w:rsid w:val="004C61A8"/>
    <w:rsid w:val="004D263C"/>
    <w:rsid w:val="004E470D"/>
    <w:rsid w:val="004F0369"/>
    <w:rsid w:val="004F2E30"/>
    <w:rsid w:val="005172B2"/>
    <w:rsid w:val="005551C3"/>
    <w:rsid w:val="00560435"/>
    <w:rsid w:val="005604DD"/>
    <w:rsid w:val="00570533"/>
    <w:rsid w:val="00596BED"/>
    <w:rsid w:val="005A4777"/>
    <w:rsid w:val="005B1DB0"/>
    <w:rsid w:val="005D04A9"/>
    <w:rsid w:val="005F20FE"/>
    <w:rsid w:val="005F5910"/>
    <w:rsid w:val="006166CC"/>
    <w:rsid w:val="00636A46"/>
    <w:rsid w:val="00640A81"/>
    <w:rsid w:val="006428E4"/>
    <w:rsid w:val="00646068"/>
    <w:rsid w:val="0065195F"/>
    <w:rsid w:val="00653809"/>
    <w:rsid w:val="0065557C"/>
    <w:rsid w:val="00655B29"/>
    <w:rsid w:val="00670825"/>
    <w:rsid w:val="00670FC8"/>
    <w:rsid w:val="00686EA9"/>
    <w:rsid w:val="006B1967"/>
    <w:rsid w:val="006B5000"/>
    <w:rsid w:val="006B50EC"/>
    <w:rsid w:val="006B593D"/>
    <w:rsid w:val="006D0AF6"/>
    <w:rsid w:val="00701ED7"/>
    <w:rsid w:val="0070228A"/>
    <w:rsid w:val="007061BB"/>
    <w:rsid w:val="00707566"/>
    <w:rsid w:val="00736D0A"/>
    <w:rsid w:val="007406BA"/>
    <w:rsid w:val="007461FC"/>
    <w:rsid w:val="00772B4C"/>
    <w:rsid w:val="00775380"/>
    <w:rsid w:val="007800C7"/>
    <w:rsid w:val="007A66F8"/>
    <w:rsid w:val="007B3FD9"/>
    <w:rsid w:val="007B6124"/>
    <w:rsid w:val="007D7F6E"/>
    <w:rsid w:val="007F0796"/>
    <w:rsid w:val="007F69F7"/>
    <w:rsid w:val="00802DDE"/>
    <w:rsid w:val="0081185F"/>
    <w:rsid w:val="008120DD"/>
    <w:rsid w:val="00822511"/>
    <w:rsid w:val="008234DA"/>
    <w:rsid w:val="0082379F"/>
    <w:rsid w:val="00830AD9"/>
    <w:rsid w:val="00831A32"/>
    <w:rsid w:val="00837EDE"/>
    <w:rsid w:val="00840814"/>
    <w:rsid w:val="00840AA9"/>
    <w:rsid w:val="00854AFF"/>
    <w:rsid w:val="00856C19"/>
    <w:rsid w:val="00862BC8"/>
    <w:rsid w:val="0087121B"/>
    <w:rsid w:val="00880B57"/>
    <w:rsid w:val="008815E9"/>
    <w:rsid w:val="00892FFD"/>
    <w:rsid w:val="008A3B76"/>
    <w:rsid w:val="008A7EAB"/>
    <w:rsid w:val="008B08A7"/>
    <w:rsid w:val="008B4709"/>
    <w:rsid w:val="008C1EEE"/>
    <w:rsid w:val="008C5EC6"/>
    <w:rsid w:val="008C766B"/>
    <w:rsid w:val="008D461B"/>
    <w:rsid w:val="008D4B81"/>
    <w:rsid w:val="008D6AE8"/>
    <w:rsid w:val="008E0B8F"/>
    <w:rsid w:val="008F1BB7"/>
    <w:rsid w:val="008F43D6"/>
    <w:rsid w:val="00903D1A"/>
    <w:rsid w:val="00916F34"/>
    <w:rsid w:val="009240F9"/>
    <w:rsid w:val="009256D3"/>
    <w:rsid w:val="0095430A"/>
    <w:rsid w:val="00960BD6"/>
    <w:rsid w:val="0096271D"/>
    <w:rsid w:val="00962822"/>
    <w:rsid w:val="00974810"/>
    <w:rsid w:val="0098702A"/>
    <w:rsid w:val="009D006F"/>
    <w:rsid w:val="009D187E"/>
    <w:rsid w:val="009D5A00"/>
    <w:rsid w:val="009E5410"/>
    <w:rsid w:val="00A01B50"/>
    <w:rsid w:val="00A121B8"/>
    <w:rsid w:val="00A24005"/>
    <w:rsid w:val="00A25238"/>
    <w:rsid w:val="00A470E7"/>
    <w:rsid w:val="00A50A41"/>
    <w:rsid w:val="00A50E4E"/>
    <w:rsid w:val="00A60218"/>
    <w:rsid w:val="00A70BE5"/>
    <w:rsid w:val="00AA76CE"/>
    <w:rsid w:val="00AB0948"/>
    <w:rsid w:val="00AC5E6B"/>
    <w:rsid w:val="00AF1713"/>
    <w:rsid w:val="00AF3C59"/>
    <w:rsid w:val="00B01965"/>
    <w:rsid w:val="00B05B59"/>
    <w:rsid w:val="00B15F0A"/>
    <w:rsid w:val="00B22B95"/>
    <w:rsid w:val="00B30122"/>
    <w:rsid w:val="00B30D53"/>
    <w:rsid w:val="00B36A85"/>
    <w:rsid w:val="00B46A5B"/>
    <w:rsid w:val="00B51A57"/>
    <w:rsid w:val="00B6722A"/>
    <w:rsid w:val="00B74966"/>
    <w:rsid w:val="00B91AD2"/>
    <w:rsid w:val="00B93F61"/>
    <w:rsid w:val="00B94D5C"/>
    <w:rsid w:val="00BA2ECD"/>
    <w:rsid w:val="00BD0578"/>
    <w:rsid w:val="00BD2F86"/>
    <w:rsid w:val="00BD3226"/>
    <w:rsid w:val="00BE0EF7"/>
    <w:rsid w:val="00BE6630"/>
    <w:rsid w:val="00C044A9"/>
    <w:rsid w:val="00C06F40"/>
    <w:rsid w:val="00C1734C"/>
    <w:rsid w:val="00C228A1"/>
    <w:rsid w:val="00C2638D"/>
    <w:rsid w:val="00C32894"/>
    <w:rsid w:val="00C343D7"/>
    <w:rsid w:val="00C353EC"/>
    <w:rsid w:val="00C40A2E"/>
    <w:rsid w:val="00C519F3"/>
    <w:rsid w:val="00C54E80"/>
    <w:rsid w:val="00C675B6"/>
    <w:rsid w:val="00C70FDF"/>
    <w:rsid w:val="00C71188"/>
    <w:rsid w:val="00C833DF"/>
    <w:rsid w:val="00C91270"/>
    <w:rsid w:val="00CA5C72"/>
    <w:rsid w:val="00CB6AE3"/>
    <w:rsid w:val="00CC78BD"/>
    <w:rsid w:val="00CD47AA"/>
    <w:rsid w:val="00CE091D"/>
    <w:rsid w:val="00CF1135"/>
    <w:rsid w:val="00D029C6"/>
    <w:rsid w:val="00D15862"/>
    <w:rsid w:val="00D22BC0"/>
    <w:rsid w:val="00D32651"/>
    <w:rsid w:val="00D474E8"/>
    <w:rsid w:val="00D50966"/>
    <w:rsid w:val="00D640F8"/>
    <w:rsid w:val="00D65119"/>
    <w:rsid w:val="00D75180"/>
    <w:rsid w:val="00D83E04"/>
    <w:rsid w:val="00DA41D9"/>
    <w:rsid w:val="00DA6F3B"/>
    <w:rsid w:val="00DB36E2"/>
    <w:rsid w:val="00DC3499"/>
    <w:rsid w:val="00DD02EA"/>
    <w:rsid w:val="00DF6AC3"/>
    <w:rsid w:val="00E0261D"/>
    <w:rsid w:val="00E066D8"/>
    <w:rsid w:val="00E4026D"/>
    <w:rsid w:val="00E40529"/>
    <w:rsid w:val="00E424D0"/>
    <w:rsid w:val="00E508FB"/>
    <w:rsid w:val="00E9767D"/>
    <w:rsid w:val="00EA5F04"/>
    <w:rsid w:val="00EB4F46"/>
    <w:rsid w:val="00EB60A3"/>
    <w:rsid w:val="00EE5D94"/>
    <w:rsid w:val="00F02515"/>
    <w:rsid w:val="00F13490"/>
    <w:rsid w:val="00F3421C"/>
    <w:rsid w:val="00F4044D"/>
    <w:rsid w:val="00F42AE4"/>
    <w:rsid w:val="00F4325A"/>
    <w:rsid w:val="00F663F7"/>
    <w:rsid w:val="00F70460"/>
    <w:rsid w:val="00F723E1"/>
    <w:rsid w:val="00F902B3"/>
    <w:rsid w:val="00FB1557"/>
    <w:rsid w:val="00FE1384"/>
    <w:rsid w:val="00FE3F29"/>
    <w:rsid w:val="00FE6953"/>
    <w:rsid w:val="00FF25FC"/>
    <w:rsid w:val="00FF50E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0C8CA"/>
  <w15:chartTrackingRefBased/>
  <w15:docId w15:val="{85F50CC1-DBC6-448B-99EA-1CFBD3B8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Header">
    <w:name w:val="header"/>
    <w:basedOn w:val="Normal"/>
    <w:link w:val="HeaderChar"/>
    <w:uiPriority w:val="99"/>
    <w:unhideWhenUsed/>
    <w:rsid w:val="00B15F0A"/>
    <w:pPr>
      <w:tabs>
        <w:tab w:val="center" w:pos="4680"/>
        <w:tab w:val="right" w:pos="9360"/>
      </w:tabs>
    </w:pPr>
  </w:style>
  <w:style w:type="character" w:customStyle="1" w:styleId="HeaderChar">
    <w:name w:val="Header Char"/>
    <w:basedOn w:val="DefaultParagraphFont"/>
    <w:link w:val="Header"/>
    <w:uiPriority w:val="99"/>
    <w:rsid w:val="00B15F0A"/>
  </w:style>
  <w:style w:type="paragraph" w:styleId="Footer">
    <w:name w:val="footer"/>
    <w:basedOn w:val="Normal"/>
    <w:link w:val="FooterChar"/>
    <w:uiPriority w:val="99"/>
    <w:unhideWhenUsed/>
    <w:rsid w:val="00B15F0A"/>
    <w:pPr>
      <w:tabs>
        <w:tab w:val="center" w:pos="4680"/>
        <w:tab w:val="right" w:pos="9360"/>
      </w:tabs>
    </w:pPr>
  </w:style>
  <w:style w:type="character" w:customStyle="1" w:styleId="FooterChar">
    <w:name w:val="Footer Char"/>
    <w:basedOn w:val="DefaultParagraphFont"/>
    <w:link w:val="Footer"/>
    <w:uiPriority w:val="99"/>
    <w:rsid w:val="00B15F0A"/>
  </w:style>
  <w:style w:type="table" w:styleId="TableGrid">
    <w:name w:val="Table Grid"/>
    <w:basedOn w:val="TableNormal"/>
    <w:uiPriority w:val="39"/>
    <w:rsid w:val="00B15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0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stats.stackexchange.com/questions/273927/when-using-relu-is-it-normal-for-the-activations-to-go-up-at-each-layer/273933"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tiff"/><Relationship Id="rId29" Type="http://schemas.openxmlformats.org/officeDocument/2006/relationships/image" Target="media/image2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tiff"/><Relationship Id="rId31" Type="http://schemas.openxmlformats.org/officeDocument/2006/relationships/image" Target="media/image22.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tif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cs231n.github.io/neural-networks-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ch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C:\Users\echan\AppData\Roaming\Microsoft\Templates\Single spaced (blank).dotx</Template>
  <TotalTime>205</TotalTime>
  <Pages>16</Pages>
  <Words>2374</Words>
  <Characters>13535</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Ellick Chan</dc:creator>
  <cp:keywords/>
  <dc:description/>
  <cp:lastModifiedBy>Eric Channing Chang</cp:lastModifiedBy>
  <cp:revision>171</cp:revision>
  <dcterms:created xsi:type="dcterms:W3CDTF">2017-04-25T08:40:00Z</dcterms:created>
  <dcterms:modified xsi:type="dcterms:W3CDTF">2017-04-27T01:28:00Z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